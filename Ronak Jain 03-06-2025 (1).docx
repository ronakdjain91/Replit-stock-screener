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64" w:type="pct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742"/>
        <w:gridCol w:w="6898"/>
      </w:tblGrid>
      <w:tr w:rsidR="00C420C8" w:rsidRPr="005152F2" w14:paraId="5BA0DD02" w14:textId="77777777" w:rsidTr="00564D75">
        <w:trPr>
          <w:trHeight w:val="12049"/>
        </w:trPr>
        <w:tc>
          <w:tcPr>
            <w:tcW w:w="3742" w:type="dxa"/>
          </w:tcPr>
          <w:p w14:paraId="66F227A2" w14:textId="77777777" w:rsidR="00C420C8" w:rsidRPr="005152F2" w:rsidRDefault="00BF5541" w:rsidP="003856C9">
            <w:pPr>
              <w:pStyle w:val="Heading1"/>
            </w:pPr>
            <w:r>
              <w:t>Ronak Jain</w:t>
            </w:r>
          </w:p>
          <w:p w14:paraId="72E7579A" w14:textId="77777777" w:rsidR="0054714D" w:rsidRDefault="00CC778C" w:rsidP="005246B9">
            <w:pPr>
              <w:pStyle w:val="Graphic"/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365A5505" wp14:editId="427C8273">
                  <wp:extent cx="1687110" cy="1594781"/>
                  <wp:effectExtent l="152400" t="114300" r="142240" b="1581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305" cy="160536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3018A269" w14:textId="77777777" w:rsidR="00C420C8" w:rsidRPr="00C420C8" w:rsidRDefault="00C420C8" w:rsidP="005246B9">
            <w:pPr>
              <w:pStyle w:val="Graphic"/>
            </w:pPr>
            <w:r w:rsidRPr="00C420C8"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3DA54341" wp14:editId="0811E76A">
                      <wp:extent cx="329184" cy="329184"/>
                      <wp:effectExtent l="0" t="0" r="13970" b="13970"/>
                      <wp:docPr id="49" name="Group 43" title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2" name="Freeform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reeform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1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1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8C636C" id="Group 43" o:spid="_x0000_s1026" alt="Title: Email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">
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<o:lock v:ext="edit" verticies="t"/>
                      </v:shape>
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3C1B6C8A" w14:textId="77777777" w:rsidR="00C420C8" w:rsidRPr="00C420C8" w:rsidRDefault="00BF5541" w:rsidP="00441EB9">
            <w:pPr>
              <w:pStyle w:val="Heading3"/>
            </w:pPr>
            <w:r>
              <w:t>ronakdjain91@gmail.com</w:t>
            </w:r>
          </w:p>
          <w:p w14:paraId="031FAE2C" w14:textId="6B6A2B76" w:rsidR="00C420C8" w:rsidRPr="00C420C8" w:rsidRDefault="00C420C8" w:rsidP="005246B9">
            <w:pPr>
              <w:pStyle w:val="Graphic"/>
            </w:pPr>
            <w:r w:rsidRPr="00C420C8"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31E775F8" wp14:editId="476A304B">
                      <wp:extent cx="329184" cy="329184"/>
                      <wp:effectExtent l="0" t="0" r="13970" b="13970"/>
                      <wp:docPr id="80" name="Group 37" title="Tele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81" name="Freeform 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reeform 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1429 w 2265"/>
                                    <a:gd name="T1" fmla="*/ 1378 h 1560"/>
                                    <a:gd name="T2" fmla="*/ 1119 w 2265"/>
                                    <a:gd name="T3" fmla="*/ 1260 h 1560"/>
                                    <a:gd name="T4" fmla="*/ 1177 w 2265"/>
                                    <a:gd name="T5" fmla="*/ 1362 h 1560"/>
                                    <a:gd name="T6" fmla="*/ 800 w 2265"/>
                                    <a:gd name="T7" fmla="*/ 1289 h 1560"/>
                                    <a:gd name="T8" fmla="*/ 913 w 2265"/>
                                    <a:gd name="T9" fmla="*/ 1320 h 1560"/>
                                    <a:gd name="T10" fmla="*/ 1501 w 2265"/>
                                    <a:gd name="T11" fmla="*/ 1320 h 1560"/>
                                    <a:gd name="T12" fmla="*/ 1324 w 2265"/>
                                    <a:gd name="T13" fmla="*/ 1320 h 1560"/>
                                    <a:gd name="T14" fmla="*/ 1220 w 2265"/>
                                    <a:gd name="T15" fmla="*/ 1296 h 1560"/>
                                    <a:gd name="T16" fmla="*/ 1055 w 2265"/>
                                    <a:gd name="T17" fmla="*/ 1359 h 1560"/>
                                    <a:gd name="T18" fmla="*/ 928 w 2265"/>
                                    <a:gd name="T19" fmla="*/ 1275 h 1560"/>
                                    <a:gd name="T20" fmla="*/ 775 w 2265"/>
                                    <a:gd name="T21" fmla="*/ 1364 h 1560"/>
                                    <a:gd name="T22" fmla="*/ 1370 w 2265"/>
                                    <a:gd name="T23" fmla="*/ 1065 h 1560"/>
                                    <a:gd name="T24" fmla="*/ 1472 w 2265"/>
                                    <a:gd name="T25" fmla="*/ 1123 h 1560"/>
                                    <a:gd name="T26" fmla="*/ 1078 w 2265"/>
                                    <a:gd name="T27" fmla="*/ 1092 h 1560"/>
                                    <a:gd name="T28" fmla="*/ 1193 w 2265"/>
                                    <a:gd name="T29" fmla="*/ 1089 h 1560"/>
                                    <a:gd name="T30" fmla="*/ 803 w 2265"/>
                                    <a:gd name="T31" fmla="*/ 1143 h 1560"/>
                                    <a:gd name="T32" fmla="*/ 883 w 2265"/>
                                    <a:gd name="T33" fmla="*/ 1055 h 1560"/>
                                    <a:gd name="T34" fmla="*/ 1457 w 2265"/>
                                    <a:gd name="T35" fmla="*/ 1185 h 1560"/>
                                    <a:gd name="T36" fmla="*/ 1357 w 2265"/>
                                    <a:gd name="T37" fmla="*/ 1038 h 1560"/>
                                    <a:gd name="T38" fmla="*/ 1197 w 2265"/>
                                    <a:gd name="T39" fmla="*/ 1171 h 1560"/>
                                    <a:gd name="T40" fmla="*/ 1089 w 2265"/>
                                    <a:gd name="T41" fmla="*/ 1031 h 1560"/>
                                    <a:gd name="T42" fmla="*/ 897 w 2265"/>
                                    <a:gd name="T43" fmla="*/ 1185 h 1560"/>
                                    <a:gd name="T44" fmla="*/ 796 w 2265"/>
                                    <a:gd name="T45" fmla="*/ 1038 h 1560"/>
                                    <a:gd name="T46" fmla="*/ 1383 w 2265"/>
                                    <a:gd name="T47" fmla="*/ 948 h 1560"/>
                                    <a:gd name="T48" fmla="*/ 1429 w 2265"/>
                                    <a:gd name="T49" fmla="*/ 838 h 1560"/>
                                    <a:gd name="T50" fmla="*/ 1134 w 2265"/>
                                    <a:gd name="T51" fmla="*/ 958 h 1560"/>
                                    <a:gd name="T52" fmla="*/ 833 w 2265"/>
                                    <a:gd name="T53" fmla="*/ 839 h 1560"/>
                                    <a:gd name="T54" fmla="*/ 896 w 2265"/>
                                    <a:gd name="T55" fmla="*/ 939 h 1560"/>
                                    <a:gd name="T56" fmla="*/ 1468 w 2265"/>
                                    <a:gd name="T57" fmla="*/ 826 h 1560"/>
                                    <a:gd name="T58" fmla="*/ 1357 w 2265"/>
                                    <a:gd name="T59" fmla="*/ 965 h 1560"/>
                                    <a:gd name="T60" fmla="*/ 1155 w 2265"/>
                                    <a:gd name="T61" fmla="*/ 809 h 1560"/>
                                    <a:gd name="T62" fmla="*/ 1110 w 2265"/>
                                    <a:gd name="T63" fmla="*/ 981 h 1560"/>
                                    <a:gd name="T64" fmla="*/ 851 w 2265"/>
                                    <a:gd name="T65" fmla="*/ 807 h 1560"/>
                                    <a:gd name="T66" fmla="*/ 851 w 2265"/>
                                    <a:gd name="T67" fmla="*/ 984 h 1560"/>
                                    <a:gd name="T68" fmla="*/ 832 w 2265"/>
                                    <a:gd name="T69" fmla="*/ 809 h 1560"/>
                                    <a:gd name="T70" fmla="*/ 459 w 2265"/>
                                    <a:gd name="T71" fmla="*/ 936 h 1560"/>
                                    <a:gd name="T72" fmla="*/ 229 w 2265"/>
                                    <a:gd name="T73" fmla="*/ 1169 h 1560"/>
                                    <a:gd name="T74" fmla="*/ 442 w 2265"/>
                                    <a:gd name="T75" fmla="*/ 1491 h 1560"/>
                                    <a:gd name="T76" fmla="*/ 2035 w 2265"/>
                                    <a:gd name="T77" fmla="*/ 1247 h 1560"/>
                                    <a:gd name="T78" fmla="*/ 1950 w 2265"/>
                                    <a:gd name="T79" fmla="*/ 945 h 1560"/>
                                    <a:gd name="T80" fmla="*/ 1557 w 2265"/>
                                    <a:gd name="T81" fmla="*/ 686 h 1560"/>
                                    <a:gd name="T82" fmla="*/ 198 w 2265"/>
                                    <a:gd name="T83" fmla="*/ 165 h 1560"/>
                                    <a:gd name="T84" fmla="*/ 59 w 2265"/>
                                    <a:gd name="T85" fmla="*/ 499 h 1560"/>
                                    <a:gd name="T86" fmla="*/ 71 w 2265"/>
                                    <a:gd name="T87" fmla="*/ 685 h 1560"/>
                                    <a:gd name="T88" fmla="*/ 287 w 2265"/>
                                    <a:gd name="T89" fmla="*/ 883 h 1560"/>
                                    <a:gd name="T90" fmla="*/ 637 w 2265"/>
                                    <a:gd name="T91" fmla="*/ 718 h 1560"/>
                                    <a:gd name="T92" fmla="*/ 1739 w 2265"/>
                                    <a:gd name="T93" fmla="*/ 844 h 1560"/>
                                    <a:gd name="T94" fmla="*/ 2136 w 2265"/>
                                    <a:gd name="T95" fmla="*/ 786 h 1560"/>
                                    <a:gd name="T96" fmla="*/ 2204 w 2265"/>
                                    <a:gd name="T97" fmla="*/ 656 h 1560"/>
                                    <a:gd name="T98" fmla="*/ 2171 w 2265"/>
                                    <a:gd name="T99" fmla="*/ 331 h 1560"/>
                                    <a:gd name="T100" fmla="*/ 1825 w 2265"/>
                                    <a:gd name="T101" fmla="*/ 58 h 1560"/>
                                    <a:gd name="T102" fmla="*/ 2147 w 2265"/>
                                    <a:gd name="T103" fmla="*/ 171 h 1560"/>
                                    <a:gd name="T104" fmla="*/ 2229 w 2265"/>
                                    <a:gd name="T105" fmla="*/ 749 h 1560"/>
                                    <a:gd name="T106" fmla="*/ 2082 w 2265"/>
                                    <a:gd name="T107" fmla="*/ 1082 h 1560"/>
                                    <a:gd name="T108" fmla="*/ 1955 w 2265"/>
                                    <a:gd name="T109" fmla="*/ 1486 h 1560"/>
                                    <a:gd name="T110" fmla="*/ 246 w 2265"/>
                                    <a:gd name="T111" fmla="*/ 1421 h 1560"/>
                                    <a:gd name="T112" fmla="*/ 219 w 2265"/>
                                    <a:gd name="T113" fmla="*/ 974 h 1560"/>
                                    <a:gd name="T114" fmla="*/ 1 w 2265"/>
                                    <a:gd name="T115" fmla="*/ 526 h 1560"/>
                                    <a:gd name="T116" fmla="*/ 245 w 2265"/>
                                    <a:gd name="T117" fmla="*/ 5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894B5D" id="Group 37" o:spid="_x0000_s1026" alt="Title: Telephone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">
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71697EC3" w14:textId="57B091A7" w:rsidR="00C420C8" w:rsidRDefault="00BF5541" w:rsidP="00441EB9">
            <w:pPr>
              <w:pStyle w:val="Heading3"/>
            </w:pPr>
            <w:r>
              <w:t>+91 9664621017</w:t>
            </w:r>
          </w:p>
          <w:p w14:paraId="2BD0A0C4" w14:textId="7DB444A9" w:rsidR="00A82223" w:rsidRDefault="00A82223" w:rsidP="00441EB9">
            <w:pPr>
              <w:pStyle w:val="Heading3"/>
            </w:pPr>
          </w:p>
          <w:p w14:paraId="07BAEFD9" w14:textId="6C2F73FF" w:rsidR="00A82223" w:rsidRDefault="00F21285" w:rsidP="00441EB9">
            <w:pPr>
              <w:pStyle w:val="Heading3"/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6F2D1384" wp14:editId="77FE10DA">
                  <wp:extent cx="363594" cy="363594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colorTemperature colorTemp="72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32" cy="372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51968" w14:textId="2DF52475" w:rsidR="00A82223" w:rsidRDefault="00A82223" w:rsidP="00441EB9">
            <w:pPr>
              <w:pStyle w:val="Heading3"/>
            </w:pPr>
            <w:r>
              <w:t>303 Himalaya Building RG Thadani marg Worli Mumbai-18</w:t>
            </w:r>
          </w:p>
          <w:tbl>
            <w:tblPr>
              <w:tblW w:w="3716" w:type="dxa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716"/>
            </w:tblGrid>
            <w:tr w:rsidR="00C420C8" w:rsidRPr="005152F2" w14:paraId="0304F6F6" w14:textId="77777777" w:rsidTr="003D0BF9">
              <w:trPr>
                <w:trHeight w:val="2145"/>
              </w:trPr>
              <w:tc>
                <w:tcPr>
                  <w:tcW w:w="3716" w:type="dxa"/>
                  <w:tcMar>
                    <w:top w:w="288" w:type="dxa"/>
                    <w:bottom w:w="288" w:type="dxa"/>
                  </w:tcMar>
                  <w:vAlign w:val="center"/>
                </w:tcPr>
                <w:p w14:paraId="7730E232" w14:textId="77777777" w:rsidR="00C420C8" w:rsidRDefault="00000000" w:rsidP="00E4435C">
                  <w:pPr>
                    <w:pStyle w:val="Heading3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253D0B6E40CC41C298245550214EBFD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C420C8" w:rsidRPr="002833B0">
                        <w:rPr>
                          <w:b/>
                          <w:bCs/>
                        </w:rPr>
                        <w:t>Objective</w:t>
                      </w:r>
                    </w:sdtContent>
                  </w:sdt>
                </w:p>
                <w:p w14:paraId="2962838A" w14:textId="77777777" w:rsidR="00C420C8" w:rsidRDefault="00C420C8" w:rsidP="00E4435C">
                  <w:pPr>
                    <w:pStyle w:val="GraphicLine"/>
                  </w:pPr>
                  <w:r>
                    <w:rPr>
                      <w:lang w:val="en-GB" w:eastAsia="en-GB"/>
                    </w:rPr>
                    <mc:AlternateContent>
                      <mc:Choice Requires="wps">
                        <w:drawing>
                          <wp:inline distT="0" distB="0" distL="0" distR="0" wp14:anchorId="446810CE" wp14:editId="675992B7">
                            <wp:extent cx="221615" cy="0"/>
                            <wp:effectExtent l="0" t="0" r="26035" b="19050"/>
                            <wp:docPr id="83" name="Straight Connector 83" title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5B68567" id="Straight Connector 83" o:spid="_x0000_s1026" alt="Title: 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0GaywEAAOoDAAAOAAAAZHJzL2Uyb0RvYy54bWysU9uO0zAQfUfiHyy/01wQ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Jp0MRR+0A7Y4lu2bQuyIZe8OuJxiOGD2YlZo85dUsrlYfl4thzkxSZdt29w0&#10;7ziT11D1jAsY00fwluVNzw0VLh6L00NMVItSrym5jHFsohFs39flWavc2KWVsktnA5e0L6BIMRVv&#10;Cl2ZNdgbZCdBUyKkBJeaLI0KGEfZGaa0MSuw/jNwyc9QKHP4N+AVUSp7l1aw1c7j76qn+dqyuuRT&#10;+y905+2TH87lkUqABqooXJ4yT+zLc4E//6K7Hw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Pt9BmssBAADqAwAADgAAAAAAAAAA&#10;AAAAAAAuAgAAZHJzL2Uyb0RvYy54bWxQSwECLQAUAAYACAAAACEAGz5YGdkAAAABAQAADwAAAAAA&#10;AAAAAAAAAAAlBAAAZHJzL2Rvd25yZXYueG1sUEsFBgAAAAAEAAQA8wAAACs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626976F1" w14:textId="4B89D071" w:rsidR="00C420C8" w:rsidRDefault="00A82223" w:rsidP="00E4435C">
                  <w:pPr>
                    <w:pStyle w:val="Heading3"/>
                  </w:pPr>
                  <w:r>
                    <w:t xml:space="preserve">To be associated with an organization that gives me scope to update and </w:t>
                  </w:r>
                  <w:r w:rsidRPr="00E4435C">
                    <w:t>apply</w:t>
                  </w:r>
                  <w:r>
                    <w:t xml:space="preserve"> my knowledge &amp; skills in accord with the latest trends in the industry &amp; as well apply my creativity.</w:t>
                  </w:r>
                </w:p>
              </w:tc>
            </w:tr>
          </w:tbl>
          <w:p w14:paraId="7082F50F" w14:textId="77777777" w:rsidR="00C420C8" w:rsidRPr="005152F2" w:rsidRDefault="00C420C8" w:rsidP="009B62BF">
            <w:pPr>
              <w:pStyle w:val="GraphicLine"/>
            </w:pPr>
          </w:p>
        </w:tc>
        <w:tc>
          <w:tcPr>
            <w:tcW w:w="6898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898"/>
            </w:tblGrid>
            <w:tr w:rsidR="00C420C8" w14:paraId="37D45448" w14:textId="77777777" w:rsidTr="00564D75">
              <w:trPr>
                <w:trHeight w:val="4104"/>
              </w:trPr>
              <w:tc>
                <w:tcPr>
                  <w:tcW w:w="6898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6B003B68" w14:textId="21395C21" w:rsidR="00C420C8" w:rsidRPr="005152F2" w:rsidRDefault="00F11142" w:rsidP="002D5FFD">
                  <w:pPr>
                    <w:pStyle w:val="Heading2"/>
                  </w:pPr>
                  <w:r>
                    <w:rPr>
                      <w:rFonts w:ascii="Times New Roman" w:hAnsi="Times New Roman" w:cs="Times New Roman"/>
                      <w:b/>
                    </w:rPr>
                    <w:t>Professional Experience</w:t>
                  </w:r>
                  <w:r w:rsidR="009B62BF">
                    <w:rPr>
                      <w:rFonts w:ascii="Times New Roman" w:hAnsi="Times New Roman" w:cs="Times New Roman"/>
                      <w:b/>
                    </w:rPr>
                    <w:t xml:space="preserve"> | </w:t>
                  </w:r>
                  <w:r w:rsidR="003D576D">
                    <w:rPr>
                      <w:rFonts w:ascii="Times New Roman" w:hAnsi="Times New Roman" w:cs="Times New Roman"/>
                      <w:b/>
                    </w:rPr>
                    <w:t>11</w:t>
                  </w:r>
                  <w:r w:rsidR="00E414A1">
                    <w:rPr>
                      <w:rFonts w:ascii="Times New Roman" w:hAnsi="Times New Roman" w:cs="Times New Roman"/>
                      <w:b/>
                    </w:rPr>
                    <w:t xml:space="preserve"> yRS</w:t>
                  </w:r>
                </w:p>
                <w:p w14:paraId="55742EF8" w14:textId="2F98AB27" w:rsidR="00564D75" w:rsidRDefault="00564D75" w:rsidP="002D5FFD">
                  <w:pPr>
                    <w:pStyle w:val="Heading4"/>
                    <w:spacing w:line="240" w:lineRule="auto"/>
                  </w:pPr>
                  <w:r>
                    <w:t>Mahindra Lifesapces</w:t>
                  </w:r>
                </w:p>
                <w:p w14:paraId="1BECF59D" w14:textId="5669B027" w:rsidR="00564D75" w:rsidRDefault="00564D75" w:rsidP="00564D75">
                  <w:pPr>
                    <w:pStyle w:val="Heading5"/>
                    <w:spacing w:line="240" w:lineRule="auto"/>
                  </w:pPr>
                  <w:r>
                    <w:t>2021–</w:t>
                  </w:r>
                  <w:r w:rsidR="00F43B21">
                    <w:t>Current</w:t>
                  </w:r>
                  <w:r>
                    <w:t xml:space="preserve">| </w:t>
                  </w:r>
                  <w:r w:rsidR="003D576D">
                    <w:t>4</w:t>
                  </w:r>
                  <w:r>
                    <w:t>Yrs</w:t>
                  </w:r>
                </w:p>
                <w:p w14:paraId="17005535" w14:textId="0CA998CF" w:rsidR="00564D75" w:rsidRPr="00564D75" w:rsidRDefault="00F43B21" w:rsidP="00564D75">
                  <w:r>
                    <w:t>Preparing and Coordinating project budgets along with land parcel evaluations.</w:t>
                  </w:r>
                </w:p>
                <w:p w14:paraId="39C63731" w14:textId="653ACD90" w:rsidR="002D5FFD" w:rsidRPr="0043426C" w:rsidRDefault="002D5FFD" w:rsidP="002D5FFD">
                  <w:pPr>
                    <w:pStyle w:val="Heading4"/>
                    <w:spacing w:line="240" w:lineRule="auto"/>
                  </w:pPr>
                  <w:r>
                    <w:t>Poddar Housing</w:t>
                  </w:r>
                </w:p>
                <w:p w14:paraId="04402AB2" w14:textId="6AC978C5" w:rsidR="002D5FFD" w:rsidRPr="005152F2" w:rsidRDefault="004255A6" w:rsidP="002D5FFD">
                  <w:pPr>
                    <w:pStyle w:val="Heading5"/>
                    <w:spacing w:line="240" w:lineRule="auto"/>
                  </w:pPr>
                  <w:r>
                    <w:t>2019–</w:t>
                  </w:r>
                  <w:r w:rsidR="00564D75">
                    <w:t>2021</w:t>
                  </w:r>
                  <w:r>
                    <w:t>| 2</w:t>
                  </w:r>
                  <w:r w:rsidR="002D5FFD">
                    <w:t>Yrs</w:t>
                  </w:r>
                </w:p>
                <w:p w14:paraId="2CB2A49D" w14:textId="5491256E" w:rsidR="002D5FFD" w:rsidRDefault="002D5FFD" w:rsidP="002D5FFD">
                  <w:pPr>
                    <w:spacing w:line="240" w:lineRule="auto"/>
                  </w:pPr>
                  <w:r>
                    <w:t>Preparing, Monitoring &amp; controlling budgets</w:t>
                  </w:r>
                  <w:r w:rsidR="00B20C90">
                    <w:t xml:space="preserve"> and </w:t>
                  </w:r>
                  <w:r w:rsidR="00B20C90" w:rsidRPr="00B20C90">
                    <w:t>schedule</w:t>
                  </w:r>
                  <w:r w:rsidR="00B20C90">
                    <w:t xml:space="preserve">s along with </w:t>
                  </w:r>
                  <w:r w:rsidR="00487B7F">
                    <w:t>coordination</w:t>
                  </w:r>
                  <w:r>
                    <w:t xml:space="preserve"> for multiple affordable township projects around Mumbai</w:t>
                  </w:r>
                </w:p>
                <w:p w14:paraId="02F3F866" w14:textId="4FF075DD" w:rsidR="00C420C8" w:rsidRPr="0043426C" w:rsidRDefault="0054714D" w:rsidP="002D5FFD">
                  <w:pPr>
                    <w:pStyle w:val="Heading4"/>
                    <w:spacing w:line="240" w:lineRule="auto"/>
                  </w:pPr>
                  <w:r>
                    <w:t>Lodha Group</w:t>
                  </w:r>
                </w:p>
                <w:p w14:paraId="648D1F05" w14:textId="4C86A876" w:rsidR="00C420C8" w:rsidRPr="005152F2" w:rsidRDefault="0054714D" w:rsidP="002D5FFD">
                  <w:pPr>
                    <w:pStyle w:val="Heading5"/>
                    <w:spacing w:line="240" w:lineRule="auto"/>
                  </w:pPr>
                  <w:r>
                    <w:t>2016</w:t>
                  </w:r>
                  <w:r w:rsidR="00C420C8">
                    <w:t xml:space="preserve"> –</w:t>
                  </w:r>
                  <w:r w:rsidR="00023F0C">
                    <w:t xml:space="preserve">2019 </w:t>
                  </w:r>
                  <w:r w:rsidR="00A903FD">
                    <w:t xml:space="preserve">| </w:t>
                  </w:r>
                  <w:r w:rsidR="00023F0C">
                    <w:t>3</w:t>
                  </w:r>
                  <w:r w:rsidR="00A903FD">
                    <w:t>Y</w:t>
                  </w:r>
                  <w:r w:rsidR="00821F3D">
                    <w:t>rs</w:t>
                  </w:r>
                </w:p>
                <w:p w14:paraId="14EBE4FA" w14:textId="77777777" w:rsidR="0054714D" w:rsidRDefault="0054714D" w:rsidP="002D5FFD">
                  <w:pPr>
                    <w:spacing w:line="240" w:lineRule="auto"/>
                  </w:pPr>
                  <w:r>
                    <w:t>Having a Role of handling contractual claims and preparing and tracking of cost to completion for South Mumbai Projects.</w:t>
                  </w:r>
                </w:p>
                <w:p w14:paraId="223F36F1" w14:textId="77777777" w:rsidR="00C420C8" w:rsidRPr="0043426C" w:rsidRDefault="0054714D" w:rsidP="002D5FFD">
                  <w:pPr>
                    <w:pStyle w:val="Heading4"/>
                    <w:spacing w:line="240" w:lineRule="auto"/>
                  </w:pPr>
                  <w:r>
                    <w:t>Lodha Group</w:t>
                  </w:r>
                </w:p>
                <w:p w14:paraId="6E2B8DD2" w14:textId="77ECC91E" w:rsidR="00C420C8" w:rsidRDefault="0054714D" w:rsidP="002D5FFD">
                  <w:pPr>
                    <w:pStyle w:val="Heading5"/>
                    <w:spacing w:line="240" w:lineRule="auto"/>
                  </w:pPr>
                  <w:r>
                    <w:t>2015</w:t>
                  </w:r>
                  <w:r w:rsidR="00C420C8">
                    <w:t xml:space="preserve"> –</w:t>
                  </w:r>
                  <w:r>
                    <w:t>2016</w:t>
                  </w:r>
                  <w:r w:rsidR="00A903FD">
                    <w:t xml:space="preserve"> | 1Yr</w:t>
                  </w:r>
                </w:p>
                <w:p w14:paraId="17EC9C11" w14:textId="77777777" w:rsidR="00C420C8" w:rsidRDefault="0054714D" w:rsidP="002D5FFD">
                  <w:pPr>
                    <w:spacing w:line="240" w:lineRule="auto"/>
                  </w:pPr>
                  <w:r>
                    <w:t>Preparing of BOQ for civil package related items</w:t>
                  </w:r>
                  <w:r w:rsidR="00CC778C">
                    <w:t xml:space="preserve"> along with monitoring of variation request raised by contractor.</w:t>
                  </w:r>
                  <w:r>
                    <w:t xml:space="preserve"> </w:t>
                  </w:r>
                </w:p>
                <w:p w14:paraId="0E1081F3" w14:textId="77777777" w:rsidR="00A903FD" w:rsidRPr="0043426C" w:rsidRDefault="00A903FD" w:rsidP="002D5FFD">
                  <w:pPr>
                    <w:pStyle w:val="Heading4"/>
                    <w:spacing w:line="240" w:lineRule="auto"/>
                  </w:pPr>
                  <w:r>
                    <w:t>Gammon iNDIA IMITED</w:t>
                  </w:r>
                </w:p>
                <w:p w14:paraId="2A55F2F6" w14:textId="7998FB08" w:rsidR="00A903FD" w:rsidRDefault="00A903FD" w:rsidP="002D5FFD">
                  <w:pPr>
                    <w:pStyle w:val="Heading5"/>
                    <w:spacing w:line="240" w:lineRule="auto"/>
                  </w:pPr>
                  <w:r>
                    <w:t xml:space="preserve">2012 –2013| </w:t>
                  </w:r>
                  <w:r w:rsidR="00F11142">
                    <w:t>1.0</w:t>
                  </w:r>
                  <w:r>
                    <w:t>Yrs</w:t>
                  </w:r>
                </w:p>
                <w:p w14:paraId="3E569D3C" w14:textId="77777777" w:rsidR="00A903FD" w:rsidRDefault="00A903FD" w:rsidP="002D5FFD">
                  <w:pPr>
                    <w:spacing w:line="240" w:lineRule="auto"/>
                  </w:pPr>
                  <w:r>
                    <w:t>Site Execution and Subcontractor billing</w:t>
                  </w:r>
                </w:p>
                <w:p w14:paraId="4880C702" w14:textId="77777777" w:rsidR="00CC778C" w:rsidRDefault="00CC778C" w:rsidP="0054714D"/>
                <w:p w14:paraId="61953013" w14:textId="77777777" w:rsidR="00564D75" w:rsidRDefault="00564D75" w:rsidP="0054714D"/>
                <w:p w14:paraId="5B4DF17B" w14:textId="77777777" w:rsidR="00564D75" w:rsidRDefault="00564D75" w:rsidP="0054714D"/>
                <w:p w14:paraId="6E180835" w14:textId="77777777" w:rsidR="00564D75" w:rsidRPr="005152F2" w:rsidRDefault="00564D75" w:rsidP="00564D75">
                  <w:pPr>
                    <w:pStyle w:val="Heading2"/>
                  </w:pPr>
                  <w:r>
                    <w:rPr>
                      <w:noProof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2AFFD0B1" wp14:editId="32F5DE75">
                            <wp:simplePos x="0" y="0"/>
                            <wp:positionH relativeFrom="column">
                              <wp:posOffset>249555</wp:posOffset>
                            </wp:positionH>
                            <wp:positionV relativeFrom="paragraph">
                              <wp:posOffset>472441</wp:posOffset>
                            </wp:positionV>
                            <wp:extent cx="1600200" cy="1295400"/>
                            <wp:effectExtent l="0" t="0" r="0" b="0"/>
                            <wp:wrapNone/>
                            <wp:docPr id="8" name="Text Box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00200" cy="129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835E6C1" w14:textId="77777777" w:rsidR="00564D75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40" w:lineRule="auto"/>
                                          <w:jc w:val="left"/>
                                        </w:pPr>
                                        <w:r w:rsidRPr="009B62BF">
                                          <w:t>SAP</w:t>
                                        </w:r>
                                        <w:r>
                                          <w:t xml:space="preserve"> </w:t>
                                        </w:r>
                                        <w:r w:rsidRPr="009B62BF">
                                          <w:t>(ERP)</w:t>
                                        </w:r>
                                      </w:p>
                                      <w:p w14:paraId="26E2699C" w14:textId="77777777" w:rsidR="00564D75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40" w:lineRule="auto"/>
                                          <w:jc w:val="left"/>
                                        </w:pPr>
                                        <w:proofErr w:type="spellStart"/>
                                        <w:r>
                                          <w:t>Farvision</w:t>
                                        </w:r>
                                        <w:proofErr w:type="spellEnd"/>
                                        <w:r>
                                          <w:t xml:space="preserve"> ERP</w:t>
                                        </w:r>
                                      </w:p>
                                      <w:p w14:paraId="56FA43F0" w14:textId="77777777" w:rsidR="00564D75" w:rsidRPr="009B62BF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40" w:lineRule="auto"/>
                                          <w:jc w:val="left"/>
                                        </w:pPr>
                                        <w:r w:rsidRPr="009B62BF">
                                          <w:t>CAD</w:t>
                                        </w:r>
                                      </w:p>
                                      <w:p w14:paraId="5A0D25DA" w14:textId="77777777" w:rsidR="00564D75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40" w:lineRule="auto"/>
                                          <w:jc w:val="left"/>
                                        </w:pPr>
                                        <w:r w:rsidRPr="009B62BF">
                                          <w:t>Oracle-Primavera P6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AFFD0B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" o:spid="_x0000_s1026" type="#_x0000_t202" style="position:absolute;left:0;text-align:left;margin-left:19.65pt;margin-top:37.2pt;width:126pt;height:10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" fillcolor="white [3201]" stroked="f" strokeweight=".5pt">
                            <v:textbox>
                              <w:txbxContent>
                                <w:p w14:paraId="5835E6C1" w14:textId="77777777" w:rsidR="00564D75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40" w:lineRule="auto"/>
                                    <w:jc w:val="left"/>
                                  </w:pPr>
                                  <w:r w:rsidRPr="009B62BF">
                                    <w:t>SAP</w:t>
                                  </w:r>
                                  <w:r>
                                    <w:t xml:space="preserve"> </w:t>
                                  </w:r>
                                  <w:r w:rsidRPr="009B62BF">
                                    <w:t>(ERP)</w:t>
                                  </w:r>
                                </w:p>
                                <w:p w14:paraId="26E2699C" w14:textId="77777777" w:rsidR="00564D75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40" w:lineRule="auto"/>
                                    <w:jc w:val="left"/>
                                  </w:pPr>
                                  <w:proofErr w:type="spellStart"/>
                                  <w:r>
                                    <w:t>Farvision</w:t>
                                  </w:r>
                                  <w:proofErr w:type="spellEnd"/>
                                  <w:r>
                                    <w:t xml:space="preserve"> ERP</w:t>
                                  </w:r>
                                </w:p>
                                <w:p w14:paraId="56FA43F0" w14:textId="77777777" w:rsidR="00564D75" w:rsidRPr="009B62BF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40" w:lineRule="auto"/>
                                    <w:jc w:val="left"/>
                                  </w:pPr>
                                  <w:r w:rsidRPr="009B62BF">
                                    <w:t>CAD</w:t>
                                  </w:r>
                                </w:p>
                                <w:p w14:paraId="5A0D25DA" w14:textId="77777777" w:rsidR="00564D75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40" w:lineRule="auto"/>
                                    <w:jc w:val="left"/>
                                  </w:pPr>
                                  <w:r w:rsidRPr="009B62BF">
                                    <w:t>Oracle-Primavera P6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1D640546" wp14:editId="212B0EF2">
                            <wp:simplePos x="0" y="0"/>
                            <wp:positionH relativeFrom="column">
                              <wp:posOffset>2183130</wp:posOffset>
                            </wp:positionH>
                            <wp:positionV relativeFrom="paragraph">
                              <wp:posOffset>481965</wp:posOffset>
                            </wp:positionV>
                            <wp:extent cx="1343025" cy="1285875"/>
                            <wp:effectExtent l="0" t="0" r="9525" b="9525"/>
                            <wp:wrapNone/>
                            <wp:docPr id="9" name="Text Box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343025" cy="1285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57209F7" w14:textId="77777777" w:rsidR="00564D75" w:rsidRPr="009B62BF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76" w:lineRule="auto"/>
                                          <w:jc w:val="left"/>
                                        </w:pPr>
                                        <w:r w:rsidRPr="009B62BF">
                                          <w:t>MS Excel</w:t>
                                        </w:r>
                                        <w:r>
                                          <w:t xml:space="preserve"> (VBA)</w:t>
                                        </w:r>
                                      </w:p>
                                      <w:p w14:paraId="42F5268A" w14:textId="77777777" w:rsidR="00564D75" w:rsidRPr="009B62BF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76" w:lineRule="auto"/>
                                          <w:jc w:val="left"/>
                                        </w:pPr>
                                        <w:r w:rsidRPr="009B62BF">
                                          <w:t>MS Word</w:t>
                                        </w:r>
                                      </w:p>
                                      <w:p w14:paraId="51D465DB" w14:textId="77777777" w:rsidR="00564D75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76" w:lineRule="auto"/>
                                          <w:jc w:val="left"/>
                                        </w:pPr>
                                        <w:r w:rsidRPr="009B62BF">
                                          <w:t>MS Projects</w:t>
                                        </w:r>
                                      </w:p>
                                      <w:p w14:paraId="5C5467B6" w14:textId="77777777" w:rsidR="00564D75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40" w:lineRule="auto"/>
                                          <w:jc w:val="left"/>
                                        </w:pPr>
                                        <w:r>
                                          <w:t>Google App Scripts</w:t>
                                        </w:r>
                                      </w:p>
                                      <w:p w14:paraId="2D1B9333" w14:textId="77777777" w:rsidR="00564D75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76" w:lineRule="auto"/>
                                          <w:jc w:val="left"/>
                                        </w:pPr>
                                      </w:p>
                                      <w:p w14:paraId="15EADC74" w14:textId="77777777" w:rsidR="00564D75" w:rsidRDefault="00564D75" w:rsidP="00564D75">
                                        <w:pPr>
                                          <w:tabs>
                                            <w:tab w:val="left" w:pos="2091"/>
                                          </w:tabs>
                                          <w:spacing w:after="200" w:line="276" w:lineRule="auto"/>
                                          <w:jc w:val="left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D640546" id="Text Box 9" o:spid="_x0000_s1027" type="#_x0000_t202" style="position:absolute;left:0;text-align:left;margin-left:171.9pt;margin-top:37.95pt;width:105.75pt;height:10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" fillcolor="white [3201]" stroked="f" strokeweight=".5pt">
                            <v:textbox>
                              <w:txbxContent>
                                <w:p w14:paraId="457209F7" w14:textId="77777777" w:rsidR="00564D75" w:rsidRPr="009B62BF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76" w:lineRule="auto"/>
                                    <w:jc w:val="left"/>
                                  </w:pPr>
                                  <w:r w:rsidRPr="009B62BF">
                                    <w:t>MS Excel</w:t>
                                  </w:r>
                                  <w:r>
                                    <w:t xml:space="preserve"> (VBA)</w:t>
                                  </w:r>
                                </w:p>
                                <w:p w14:paraId="42F5268A" w14:textId="77777777" w:rsidR="00564D75" w:rsidRPr="009B62BF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76" w:lineRule="auto"/>
                                    <w:jc w:val="left"/>
                                  </w:pPr>
                                  <w:r w:rsidRPr="009B62BF">
                                    <w:t>MS Word</w:t>
                                  </w:r>
                                </w:p>
                                <w:p w14:paraId="51D465DB" w14:textId="77777777" w:rsidR="00564D75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76" w:lineRule="auto"/>
                                    <w:jc w:val="left"/>
                                  </w:pPr>
                                  <w:r w:rsidRPr="009B62BF">
                                    <w:t>MS Projects</w:t>
                                  </w:r>
                                </w:p>
                                <w:p w14:paraId="5C5467B6" w14:textId="77777777" w:rsidR="00564D75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40" w:lineRule="auto"/>
                                    <w:jc w:val="left"/>
                                  </w:pPr>
                                  <w:r>
                                    <w:t>Google App Scripts</w:t>
                                  </w:r>
                                </w:p>
                                <w:p w14:paraId="2D1B9333" w14:textId="77777777" w:rsidR="00564D75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76" w:lineRule="auto"/>
                                    <w:jc w:val="left"/>
                                  </w:pPr>
                                </w:p>
                                <w:p w14:paraId="15EADC74" w14:textId="77777777" w:rsidR="00564D75" w:rsidRDefault="00564D75" w:rsidP="00564D75">
                                  <w:pPr>
                                    <w:tabs>
                                      <w:tab w:val="left" w:pos="2091"/>
                                    </w:tabs>
                                    <w:spacing w:after="200" w:line="276" w:lineRule="auto"/>
                                    <w:jc w:val="left"/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>Software Competency</w:t>
                  </w:r>
                </w:p>
                <w:p w14:paraId="1BDAE6C8" w14:textId="3362406A" w:rsidR="00564D75" w:rsidRDefault="00564D75" w:rsidP="0054714D"/>
              </w:tc>
            </w:tr>
          </w:tbl>
          <w:p w14:paraId="1F88BBFF" w14:textId="27B1C961" w:rsidR="003D0BF9" w:rsidRPr="005152F2" w:rsidRDefault="003D0BF9" w:rsidP="005B11C6">
            <w:pPr>
              <w:jc w:val="both"/>
            </w:pPr>
          </w:p>
        </w:tc>
      </w:tr>
    </w:tbl>
    <w:p w14:paraId="6CC0051A" w14:textId="40D8726E" w:rsidR="005B11C6" w:rsidRPr="00183F1F" w:rsidRDefault="003D0BF9" w:rsidP="003D0BF9">
      <w:pPr>
        <w:pStyle w:val="Heading2"/>
        <w:pBdr>
          <w:bottom w:val="single" w:sz="8" w:space="0" w:color="37B6AE" w:themeColor="accent1"/>
        </w:pBdr>
        <w:rPr>
          <w:b/>
        </w:rPr>
      </w:pPr>
      <w:r w:rsidRPr="00183F1F">
        <w:rPr>
          <w:b/>
        </w:rPr>
        <w:lastRenderedPageBreak/>
        <w:t>ACADEMIC PROFILE</w:t>
      </w:r>
    </w:p>
    <w:p w14:paraId="4AAAAE44" w14:textId="77777777" w:rsidR="003D0BF9" w:rsidRDefault="003D0BF9" w:rsidP="003D0BF9">
      <w:pPr>
        <w:pStyle w:val="Heading2"/>
        <w:pBdr>
          <w:bottom w:val="single" w:sz="8" w:space="0" w:color="37B6AE" w:themeColor="accent1"/>
        </w:pBdr>
        <w:jc w:val="both"/>
      </w:pPr>
    </w:p>
    <w:tbl>
      <w:tblPr>
        <w:tblStyle w:val="TableGrid10"/>
        <w:tblpPr w:leftFromText="180" w:rightFromText="180" w:vertAnchor="page" w:horzAnchor="margin" w:tblpXSpec="center" w:tblpY="2581"/>
        <w:tblW w:w="10337" w:type="dxa"/>
        <w:tblBorders>
          <w:top w:val="dotted" w:sz="4" w:space="0" w:color="ABE5E1"/>
          <w:left w:val="dotted" w:sz="4" w:space="0" w:color="ABE5E1"/>
          <w:bottom w:val="dotted" w:sz="4" w:space="0" w:color="ABE5E1"/>
          <w:right w:val="dotted" w:sz="4" w:space="0" w:color="ABE5E1"/>
          <w:insideH w:val="dotted" w:sz="4" w:space="0" w:color="ABE5E1"/>
          <w:insideV w:val="dotted" w:sz="4" w:space="0" w:color="ABE5E1"/>
        </w:tblBorders>
        <w:tblLook w:val="04A0" w:firstRow="1" w:lastRow="0" w:firstColumn="1" w:lastColumn="0" w:noHBand="0" w:noVBand="1"/>
      </w:tblPr>
      <w:tblGrid>
        <w:gridCol w:w="1701"/>
        <w:gridCol w:w="3189"/>
        <w:gridCol w:w="3106"/>
        <w:gridCol w:w="1138"/>
        <w:gridCol w:w="1203"/>
      </w:tblGrid>
      <w:tr w:rsidR="005B11C6" w:rsidRPr="005B11C6" w14:paraId="5650859C" w14:textId="77777777" w:rsidTr="00564D75">
        <w:trPr>
          <w:trHeight w:val="652"/>
        </w:trPr>
        <w:tc>
          <w:tcPr>
            <w:tcW w:w="1701" w:type="dxa"/>
            <w:vAlign w:val="center"/>
          </w:tcPr>
          <w:p w14:paraId="0BC94CD9" w14:textId="77777777" w:rsidR="005B11C6" w:rsidRPr="005B11C6" w:rsidRDefault="005B11C6" w:rsidP="003D0BF9">
            <w:pPr>
              <w:keepNext/>
              <w:keepLines/>
              <w:pBdr>
                <w:top w:val="single" w:sz="8" w:space="6" w:color="37B6AE"/>
                <w:bottom w:val="single" w:sz="8" w:space="6" w:color="37B6AE"/>
              </w:pBdr>
              <w:spacing w:after="360"/>
              <w:contextualSpacing/>
              <w:outlineLvl w:val="1"/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  <w:t>Degree</w:t>
            </w:r>
          </w:p>
        </w:tc>
        <w:tc>
          <w:tcPr>
            <w:tcW w:w="3189" w:type="dxa"/>
            <w:vAlign w:val="center"/>
          </w:tcPr>
          <w:p w14:paraId="4495E817" w14:textId="77777777" w:rsidR="005B11C6" w:rsidRPr="005B11C6" w:rsidRDefault="005B11C6" w:rsidP="003D0BF9">
            <w:pPr>
              <w:keepNext/>
              <w:keepLines/>
              <w:pBdr>
                <w:top w:val="single" w:sz="8" w:space="6" w:color="37B6AE"/>
                <w:bottom w:val="single" w:sz="8" w:space="6" w:color="37B6AE"/>
              </w:pBdr>
              <w:spacing w:after="360"/>
              <w:contextualSpacing/>
              <w:outlineLvl w:val="1"/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  <w:t>Institute/School</w:t>
            </w:r>
          </w:p>
        </w:tc>
        <w:tc>
          <w:tcPr>
            <w:tcW w:w="3106" w:type="dxa"/>
            <w:vAlign w:val="center"/>
          </w:tcPr>
          <w:p w14:paraId="45F58A3B" w14:textId="77777777" w:rsidR="005B11C6" w:rsidRPr="005B11C6" w:rsidRDefault="005B11C6" w:rsidP="003D0BF9">
            <w:pPr>
              <w:keepNext/>
              <w:keepLines/>
              <w:pBdr>
                <w:top w:val="single" w:sz="8" w:space="6" w:color="37B6AE"/>
                <w:bottom w:val="single" w:sz="8" w:space="6" w:color="37B6AE"/>
              </w:pBdr>
              <w:spacing w:after="360"/>
              <w:contextualSpacing/>
              <w:outlineLvl w:val="1"/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  <w:t>University/Board</w:t>
            </w:r>
          </w:p>
        </w:tc>
        <w:tc>
          <w:tcPr>
            <w:tcW w:w="1138" w:type="dxa"/>
            <w:vAlign w:val="center"/>
          </w:tcPr>
          <w:p w14:paraId="77C4C508" w14:textId="77777777" w:rsidR="005B11C6" w:rsidRPr="005B11C6" w:rsidRDefault="005B11C6" w:rsidP="003D0BF9">
            <w:pPr>
              <w:keepNext/>
              <w:keepLines/>
              <w:pBdr>
                <w:top w:val="single" w:sz="8" w:space="6" w:color="37B6AE"/>
                <w:bottom w:val="single" w:sz="8" w:space="6" w:color="37B6AE"/>
              </w:pBdr>
              <w:spacing w:after="360"/>
              <w:contextualSpacing/>
              <w:outlineLvl w:val="1"/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  <w:t>Result</w:t>
            </w:r>
          </w:p>
        </w:tc>
        <w:tc>
          <w:tcPr>
            <w:tcW w:w="1203" w:type="dxa"/>
            <w:vAlign w:val="bottom"/>
          </w:tcPr>
          <w:p w14:paraId="52C7CEAC" w14:textId="77777777" w:rsidR="005B11C6" w:rsidRPr="005B11C6" w:rsidRDefault="005B11C6" w:rsidP="003D0BF9">
            <w:pPr>
              <w:keepNext/>
              <w:keepLines/>
              <w:pBdr>
                <w:top w:val="single" w:sz="8" w:space="6" w:color="37B6AE"/>
                <w:bottom w:val="single" w:sz="8" w:space="6" w:color="37B6AE"/>
              </w:pBdr>
              <w:spacing w:after="360"/>
              <w:contextualSpacing/>
              <w:outlineLvl w:val="1"/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 w:val="26"/>
                <w:szCs w:val="26"/>
              </w:rPr>
              <w:t>Year</w:t>
            </w:r>
          </w:p>
        </w:tc>
      </w:tr>
      <w:tr w:rsidR="005B11C6" w:rsidRPr="005B11C6" w14:paraId="2B7D05CF" w14:textId="77777777" w:rsidTr="00564D75">
        <w:trPr>
          <w:trHeight w:val="771"/>
        </w:trPr>
        <w:tc>
          <w:tcPr>
            <w:tcW w:w="1701" w:type="dxa"/>
            <w:vAlign w:val="center"/>
          </w:tcPr>
          <w:p w14:paraId="6A228571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REUIM</w:t>
            </w:r>
          </w:p>
        </w:tc>
        <w:tc>
          <w:tcPr>
            <w:tcW w:w="3189" w:type="dxa"/>
            <w:vAlign w:val="center"/>
          </w:tcPr>
          <w:p w14:paraId="49661CBD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National Institute Of Construction Management And Research, Pune</w:t>
            </w:r>
          </w:p>
        </w:tc>
        <w:tc>
          <w:tcPr>
            <w:tcW w:w="3106" w:type="dxa"/>
            <w:vAlign w:val="center"/>
          </w:tcPr>
          <w:p w14:paraId="6D694C95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National Institute Of Construction Management Research, Pune</w:t>
            </w:r>
          </w:p>
        </w:tc>
        <w:tc>
          <w:tcPr>
            <w:tcW w:w="1138" w:type="dxa"/>
            <w:vAlign w:val="center"/>
          </w:tcPr>
          <w:p w14:paraId="7BABECBB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8.51 (CPI)</w:t>
            </w:r>
          </w:p>
        </w:tc>
        <w:tc>
          <w:tcPr>
            <w:tcW w:w="1203" w:type="dxa"/>
            <w:vAlign w:val="center"/>
          </w:tcPr>
          <w:p w14:paraId="0DA5C4D6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Mar, 2015</w:t>
            </w:r>
          </w:p>
        </w:tc>
      </w:tr>
      <w:tr w:rsidR="005B11C6" w:rsidRPr="005B11C6" w14:paraId="59033999" w14:textId="77777777" w:rsidTr="00564D75">
        <w:trPr>
          <w:trHeight w:val="571"/>
        </w:trPr>
        <w:tc>
          <w:tcPr>
            <w:tcW w:w="1701" w:type="dxa"/>
            <w:vAlign w:val="center"/>
          </w:tcPr>
          <w:p w14:paraId="76549549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B.Tech.(Civil)</w:t>
            </w:r>
          </w:p>
        </w:tc>
        <w:tc>
          <w:tcPr>
            <w:tcW w:w="3189" w:type="dxa"/>
            <w:vAlign w:val="center"/>
          </w:tcPr>
          <w:p w14:paraId="25F00F7A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Veermata Jijabai Technological Institute</w:t>
            </w:r>
          </w:p>
        </w:tc>
        <w:tc>
          <w:tcPr>
            <w:tcW w:w="3106" w:type="dxa"/>
            <w:vAlign w:val="center"/>
          </w:tcPr>
          <w:p w14:paraId="058E7BD6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Mumbai University</w:t>
            </w:r>
          </w:p>
        </w:tc>
        <w:tc>
          <w:tcPr>
            <w:tcW w:w="1138" w:type="dxa"/>
            <w:vAlign w:val="center"/>
          </w:tcPr>
          <w:p w14:paraId="46318347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6.9</w:t>
            </w:r>
          </w:p>
          <w:p w14:paraId="74862005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(CPI)</w:t>
            </w:r>
          </w:p>
        </w:tc>
        <w:tc>
          <w:tcPr>
            <w:tcW w:w="1203" w:type="dxa"/>
            <w:vAlign w:val="center"/>
          </w:tcPr>
          <w:p w14:paraId="588748DD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2012</w:t>
            </w:r>
          </w:p>
        </w:tc>
      </w:tr>
      <w:tr w:rsidR="005B11C6" w:rsidRPr="005B11C6" w14:paraId="12B6B02B" w14:textId="77777777" w:rsidTr="00564D75">
        <w:trPr>
          <w:trHeight w:val="194"/>
        </w:trPr>
        <w:tc>
          <w:tcPr>
            <w:tcW w:w="1701" w:type="dxa"/>
            <w:vAlign w:val="center"/>
          </w:tcPr>
          <w:p w14:paraId="6BC59153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HSC</w:t>
            </w:r>
          </w:p>
        </w:tc>
        <w:tc>
          <w:tcPr>
            <w:tcW w:w="3189" w:type="dxa"/>
            <w:vAlign w:val="center"/>
          </w:tcPr>
          <w:p w14:paraId="156508D4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Wilson College</w:t>
            </w:r>
          </w:p>
        </w:tc>
        <w:tc>
          <w:tcPr>
            <w:tcW w:w="3106" w:type="dxa"/>
            <w:vAlign w:val="center"/>
          </w:tcPr>
          <w:p w14:paraId="6010613D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Maharashtra Board</w:t>
            </w:r>
          </w:p>
        </w:tc>
        <w:tc>
          <w:tcPr>
            <w:tcW w:w="1138" w:type="dxa"/>
            <w:vAlign w:val="center"/>
          </w:tcPr>
          <w:p w14:paraId="6F6F5226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85.17%</w:t>
            </w:r>
          </w:p>
        </w:tc>
        <w:tc>
          <w:tcPr>
            <w:tcW w:w="1203" w:type="dxa"/>
            <w:vAlign w:val="center"/>
          </w:tcPr>
          <w:p w14:paraId="1CAF78B6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2008</w:t>
            </w:r>
          </w:p>
        </w:tc>
      </w:tr>
      <w:tr w:rsidR="005B11C6" w:rsidRPr="005B11C6" w14:paraId="42FCFF1C" w14:textId="77777777" w:rsidTr="00564D75">
        <w:trPr>
          <w:trHeight w:val="384"/>
        </w:trPr>
        <w:tc>
          <w:tcPr>
            <w:tcW w:w="1701" w:type="dxa"/>
            <w:vAlign w:val="center"/>
          </w:tcPr>
          <w:p w14:paraId="05911121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SSC</w:t>
            </w:r>
          </w:p>
        </w:tc>
        <w:tc>
          <w:tcPr>
            <w:tcW w:w="3189" w:type="dxa"/>
            <w:vAlign w:val="center"/>
          </w:tcPr>
          <w:p w14:paraId="294AD89C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Dr Antonio Da Silva High School</w:t>
            </w:r>
          </w:p>
        </w:tc>
        <w:tc>
          <w:tcPr>
            <w:tcW w:w="3106" w:type="dxa"/>
            <w:vAlign w:val="center"/>
          </w:tcPr>
          <w:p w14:paraId="3764A64C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Maharashtra Board</w:t>
            </w:r>
          </w:p>
        </w:tc>
        <w:tc>
          <w:tcPr>
            <w:tcW w:w="1138" w:type="dxa"/>
            <w:vAlign w:val="center"/>
          </w:tcPr>
          <w:p w14:paraId="2B4C9258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77.33%</w:t>
            </w:r>
          </w:p>
        </w:tc>
        <w:tc>
          <w:tcPr>
            <w:tcW w:w="1203" w:type="dxa"/>
            <w:vAlign w:val="center"/>
          </w:tcPr>
          <w:p w14:paraId="3397008D" w14:textId="77777777" w:rsidR="005B11C6" w:rsidRPr="005B11C6" w:rsidRDefault="005B11C6" w:rsidP="003D0BF9">
            <w:pPr>
              <w:keepNext/>
              <w:keepLines/>
              <w:contextualSpacing/>
              <w:outlineLvl w:val="2"/>
              <w:rPr>
                <w:rFonts w:ascii="Gill Sans MT" w:eastAsia="Times New Roman" w:hAnsi="Gill Sans MT" w:cs="Times New Roman"/>
                <w:caps/>
                <w:szCs w:val="24"/>
              </w:rPr>
            </w:pPr>
            <w:r w:rsidRPr="005B11C6">
              <w:rPr>
                <w:rFonts w:ascii="Gill Sans MT" w:eastAsia="Times New Roman" w:hAnsi="Gill Sans MT" w:cs="Times New Roman"/>
                <w:caps/>
                <w:szCs w:val="24"/>
              </w:rPr>
              <w:t>2006</w:t>
            </w:r>
          </w:p>
        </w:tc>
      </w:tr>
    </w:tbl>
    <w:p w14:paraId="68A6AD56" w14:textId="354A0A2A" w:rsidR="00225290" w:rsidRPr="00183F1F" w:rsidRDefault="00225290" w:rsidP="00225290">
      <w:pPr>
        <w:pStyle w:val="Heading2"/>
        <w:rPr>
          <w:b/>
        </w:rPr>
      </w:pPr>
      <w:r w:rsidRPr="00183F1F">
        <w:rPr>
          <w:b/>
        </w:rPr>
        <w:t>Achievements &amp; Accolades</w:t>
      </w:r>
    </w:p>
    <w:p w14:paraId="63A947EF" w14:textId="708B0878" w:rsidR="00FD4E89" w:rsidRDefault="00FD4E89" w:rsidP="00225290">
      <w:pPr>
        <w:pStyle w:val="ListParagraph"/>
        <w:numPr>
          <w:ilvl w:val="0"/>
          <w:numId w:val="15"/>
        </w:numPr>
        <w:jc w:val="left"/>
      </w:pPr>
      <w:r>
        <w:t>Created</w:t>
      </w:r>
      <w:r w:rsidR="00300CB5">
        <w:t xml:space="preserve"> and monitored</w:t>
      </w:r>
      <w:r>
        <w:t xml:space="preserve"> budgets for township Projects amounting to </w:t>
      </w:r>
      <w:r w:rsidR="00D40CAD">
        <w:t>775</w:t>
      </w:r>
      <w:r w:rsidR="00300CB5">
        <w:t xml:space="preserve"> and 5</w:t>
      </w:r>
      <w:r w:rsidR="00D40CAD">
        <w:t>75</w:t>
      </w:r>
      <w:r w:rsidR="00300CB5">
        <w:t xml:space="preserve"> Cr</w:t>
      </w:r>
      <w:r w:rsidR="00E2155C">
        <w:t xml:space="preserve"> of 32Lakh and 23Lakh Sqft</w:t>
      </w:r>
      <w:r w:rsidR="00300CB5">
        <w:t xml:space="preserve"> Respectively</w:t>
      </w:r>
    </w:p>
    <w:p w14:paraId="54C240DF" w14:textId="6D6C0283" w:rsidR="002833B0" w:rsidRDefault="00FD4E89" w:rsidP="00225290">
      <w:pPr>
        <w:pStyle w:val="ListParagraph"/>
        <w:numPr>
          <w:ilvl w:val="0"/>
          <w:numId w:val="15"/>
        </w:numPr>
        <w:jc w:val="left"/>
      </w:pPr>
      <w:r>
        <w:t xml:space="preserve">Successfully migrated to and implemented Farvision ERP along with providing and implementing constructive ideas and for better controls and forecasts. </w:t>
      </w:r>
    </w:p>
    <w:p w14:paraId="5D54A7C4" w14:textId="31744686" w:rsidR="00225290" w:rsidRPr="0055252E" w:rsidRDefault="00225290" w:rsidP="00225290">
      <w:pPr>
        <w:pStyle w:val="ListParagraph"/>
        <w:numPr>
          <w:ilvl w:val="0"/>
          <w:numId w:val="15"/>
        </w:numPr>
        <w:jc w:val="left"/>
      </w:pPr>
      <w:r w:rsidRPr="0055252E">
        <w:t xml:space="preserve">Awarded employee of the month for the month of March 2018 for swiftly and accurately completing CTC report for Car Park </w:t>
      </w:r>
    </w:p>
    <w:p w14:paraId="13B4EDC9" w14:textId="77777777" w:rsidR="00225290" w:rsidRPr="0055252E" w:rsidRDefault="00225290" w:rsidP="00225290">
      <w:pPr>
        <w:pStyle w:val="ListParagraph"/>
        <w:numPr>
          <w:ilvl w:val="0"/>
          <w:numId w:val="15"/>
        </w:numPr>
        <w:jc w:val="left"/>
      </w:pPr>
      <w:r w:rsidRPr="0055252E">
        <w:t>Awarded Spot Award for segregating and analyzing 4000 orders amounting to 70Cr data ageing to 9 Years</w:t>
      </w:r>
    </w:p>
    <w:p w14:paraId="1F12FADC" w14:textId="77777777" w:rsidR="00225290" w:rsidRPr="0055252E" w:rsidRDefault="00225290" w:rsidP="00225290">
      <w:pPr>
        <w:pStyle w:val="ListParagraph"/>
        <w:numPr>
          <w:ilvl w:val="0"/>
          <w:numId w:val="15"/>
        </w:numPr>
        <w:jc w:val="left"/>
      </w:pPr>
      <w:r w:rsidRPr="0055252E">
        <w:t xml:space="preserve">Saved 25 Lakhs on replacing back-filing vendor with efficient vendor. </w:t>
      </w:r>
    </w:p>
    <w:p w14:paraId="362E7E4C" w14:textId="77777777" w:rsidR="00225290" w:rsidRPr="0055252E" w:rsidRDefault="00225290" w:rsidP="00225290">
      <w:pPr>
        <w:pStyle w:val="ListParagraph"/>
        <w:numPr>
          <w:ilvl w:val="0"/>
          <w:numId w:val="15"/>
        </w:numPr>
        <w:jc w:val="left"/>
      </w:pPr>
      <w:r w:rsidRPr="0055252E">
        <w:t>Created cost to completion reports for world Crest, World One &amp; Government and Residential Car Park for World Towers Project.</w:t>
      </w:r>
    </w:p>
    <w:p w14:paraId="30B0022D" w14:textId="77777777" w:rsidR="00225290" w:rsidRPr="0055252E" w:rsidRDefault="00225290" w:rsidP="00225290">
      <w:pPr>
        <w:pStyle w:val="ListParagraph"/>
        <w:numPr>
          <w:ilvl w:val="0"/>
          <w:numId w:val="15"/>
        </w:numPr>
        <w:jc w:val="left"/>
      </w:pPr>
      <w:r w:rsidRPr="0055252E">
        <w:t>Created CTC reports for Venezia and Washington house projects.</w:t>
      </w:r>
    </w:p>
    <w:p w14:paraId="6B5046A5" w14:textId="77777777" w:rsidR="00225290" w:rsidRPr="0055252E" w:rsidRDefault="00225290" w:rsidP="00225290">
      <w:pPr>
        <w:pStyle w:val="ListParagraph"/>
        <w:numPr>
          <w:ilvl w:val="0"/>
          <w:numId w:val="15"/>
        </w:numPr>
        <w:jc w:val="left"/>
      </w:pPr>
      <w:r w:rsidRPr="0055252E">
        <w:t xml:space="preserve">Forecasted Civil costs for entire residential buildings in project </w:t>
      </w:r>
      <w:proofErr w:type="spellStart"/>
      <w:r w:rsidRPr="0055252E">
        <w:t>Kolshet</w:t>
      </w:r>
      <w:proofErr w:type="spellEnd"/>
      <w:r w:rsidRPr="0055252E">
        <w:t xml:space="preserve"> consisting of 50 buildings</w:t>
      </w:r>
    </w:p>
    <w:p w14:paraId="01B32108" w14:textId="6BD25E3A" w:rsidR="00225290" w:rsidRDefault="00225290" w:rsidP="00225290">
      <w:pPr>
        <w:pStyle w:val="ListParagraph"/>
        <w:numPr>
          <w:ilvl w:val="0"/>
          <w:numId w:val="15"/>
        </w:numPr>
        <w:jc w:val="left"/>
      </w:pPr>
      <w:r w:rsidRPr="0055252E">
        <w:t xml:space="preserve">Made BOQs of varied civil related works </w:t>
      </w:r>
      <w:proofErr w:type="gramStart"/>
      <w:r w:rsidRPr="0055252E">
        <w:t>all across</w:t>
      </w:r>
      <w:proofErr w:type="gramEnd"/>
      <w:r w:rsidRPr="0055252E">
        <w:t xml:space="preserve"> companies work</w:t>
      </w:r>
    </w:p>
    <w:p w14:paraId="0075CCB6" w14:textId="2ADFD2A0" w:rsidR="00564D75" w:rsidRDefault="00564D75" w:rsidP="00564D75">
      <w:pPr>
        <w:pStyle w:val="ListParagraph"/>
        <w:ind w:left="360"/>
        <w:jc w:val="left"/>
      </w:pPr>
    </w:p>
    <w:p w14:paraId="43CFD307" w14:textId="77777777" w:rsidR="00225290" w:rsidRPr="00183F1F" w:rsidRDefault="00225290" w:rsidP="00225290">
      <w:pPr>
        <w:pStyle w:val="Heading2"/>
        <w:rPr>
          <w:rFonts w:ascii="Times New Roman" w:hAnsi="Times New Roman" w:cs="Times New Roman"/>
          <w:b/>
        </w:rPr>
      </w:pPr>
      <w:r w:rsidRPr="00183F1F">
        <w:rPr>
          <w:b/>
        </w:rPr>
        <w:t>Technical Exposure &amp; cO CURICULAR aCTIVITIES</w:t>
      </w:r>
    </w:p>
    <w:p w14:paraId="16DF9B19" w14:textId="77777777" w:rsidR="00225290" w:rsidRPr="005B11C6" w:rsidRDefault="00225290" w:rsidP="005B11C6">
      <w:pPr>
        <w:pStyle w:val="ListParagraph"/>
        <w:numPr>
          <w:ilvl w:val="0"/>
          <w:numId w:val="15"/>
        </w:numPr>
        <w:jc w:val="left"/>
      </w:pPr>
      <w:r w:rsidRPr="005B11C6">
        <w:t>Attended conference on land acquisition act at ILS (Indian Law Society's Law College) Pune.</w:t>
      </w:r>
    </w:p>
    <w:p w14:paraId="1B4DD99D" w14:textId="77777777" w:rsidR="00225290" w:rsidRPr="005B11C6" w:rsidRDefault="00225290" w:rsidP="005B11C6">
      <w:pPr>
        <w:pStyle w:val="ListParagraph"/>
        <w:numPr>
          <w:ilvl w:val="0"/>
          <w:numId w:val="15"/>
        </w:numPr>
        <w:jc w:val="left"/>
      </w:pPr>
      <w:r w:rsidRPr="005B11C6">
        <w:t>Participated in Seismic Design Competition in EERI (Earthquake Engineering Research Institute), Memphis, USA.</w:t>
      </w:r>
    </w:p>
    <w:p w14:paraId="14A2131C" w14:textId="77777777" w:rsidR="00225290" w:rsidRPr="005B11C6" w:rsidRDefault="00225290" w:rsidP="005B11C6">
      <w:pPr>
        <w:pStyle w:val="ListParagraph"/>
        <w:numPr>
          <w:ilvl w:val="0"/>
          <w:numId w:val="15"/>
        </w:numPr>
        <w:jc w:val="left"/>
      </w:pPr>
      <w:r w:rsidRPr="005B11C6">
        <w:t>Design coordinator in “applicable auto parking concept”</w:t>
      </w:r>
    </w:p>
    <w:p w14:paraId="28C3E00E" w14:textId="77777777" w:rsidR="00225290" w:rsidRPr="005B11C6" w:rsidRDefault="00225290" w:rsidP="005B11C6">
      <w:pPr>
        <w:pStyle w:val="ListParagraph"/>
        <w:numPr>
          <w:ilvl w:val="0"/>
          <w:numId w:val="15"/>
        </w:numPr>
        <w:jc w:val="left"/>
      </w:pPr>
      <w:r w:rsidRPr="005B11C6">
        <w:t>Participated In “Shastra” complete building design competition-IIT Chennai.</w:t>
      </w:r>
    </w:p>
    <w:p w14:paraId="454B787B" w14:textId="42ED1CF0" w:rsidR="001D6F5A" w:rsidRPr="00F21285" w:rsidRDefault="00D40CAD" w:rsidP="00F21285">
      <w:pPr>
        <w:pStyle w:val="Heading1"/>
      </w:pPr>
      <w:r>
        <w:lastRenderedPageBreak/>
        <w:t>Projects,</w:t>
      </w:r>
      <w:r w:rsidR="00487B7F">
        <w:t xml:space="preserve"> </w:t>
      </w:r>
      <w:r w:rsidR="006178B9">
        <w:t>Roles &amp; Responsiblities</w:t>
      </w:r>
    </w:p>
    <w:p w14:paraId="14387373" w14:textId="7DD6C610" w:rsidR="009F2A05" w:rsidRDefault="00F40F24" w:rsidP="00D40CAD">
      <w:pPr>
        <w:jc w:val="left"/>
      </w:pPr>
      <w:r w:rsidRPr="00F40F24">
        <w:rPr>
          <w:noProof/>
        </w:rPr>
        <w:drawing>
          <wp:anchor distT="0" distB="0" distL="114300" distR="114300" simplePos="0" relativeHeight="251685888" behindDoc="0" locked="0" layoutInCell="1" allowOverlap="1" wp14:anchorId="503E6E6A" wp14:editId="57B7D083">
            <wp:simplePos x="0" y="0"/>
            <wp:positionH relativeFrom="column">
              <wp:posOffset>2992755</wp:posOffset>
            </wp:positionH>
            <wp:positionV relativeFrom="paragraph">
              <wp:posOffset>651510</wp:posOffset>
            </wp:positionV>
            <wp:extent cx="3257550" cy="2600325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037" w:rsidRPr="00195037">
        <w:t xml:space="preserve"> </w:t>
      </w:r>
      <w:r w:rsidR="009F2A05" w:rsidRPr="009F2A05">
        <w:rPr>
          <w:noProof/>
        </w:rPr>
        <w:drawing>
          <wp:inline distT="0" distB="0" distL="0" distR="0" wp14:anchorId="4D1540ED" wp14:editId="4368A714">
            <wp:extent cx="3010320" cy="600159"/>
            <wp:effectExtent l="0" t="0" r="0" b="9525"/>
            <wp:docPr id="1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34FA" w14:textId="694E9298" w:rsidR="009F2A05" w:rsidRDefault="00F40F24" w:rsidP="00D40CAD">
      <w:pPr>
        <w:jc w:val="left"/>
      </w:pPr>
      <w:r>
        <w:rPr>
          <w:noProof/>
        </w:rPr>
        <w:drawing>
          <wp:inline distT="0" distB="0" distL="0" distR="0" wp14:anchorId="33611ADB" wp14:editId="615279BF">
            <wp:extent cx="2695575" cy="2622448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2178" t="5865" r="12886"/>
                    <a:stretch/>
                  </pic:blipFill>
                  <pic:spPr bwMode="auto">
                    <a:xfrm>
                      <a:off x="0" y="0"/>
                      <a:ext cx="2698340" cy="2625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76FF7" w14:textId="6C2124E1" w:rsidR="00F40F24" w:rsidRDefault="006D1F07"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0AA8949" wp14:editId="55BC1B0E">
                <wp:simplePos x="0" y="0"/>
                <wp:positionH relativeFrom="margin">
                  <wp:posOffset>163830</wp:posOffset>
                </wp:positionH>
                <wp:positionV relativeFrom="paragraph">
                  <wp:posOffset>53975</wp:posOffset>
                </wp:positionV>
                <wp:extent cx="2495550" cy="30480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140FD" w14:textId="6D38810E" w:rsidR="00F40F24" w:rsidRPr="007223A4" w:rsidRDefault="00F40F24" w:rsidP="00F40F24">
                            <w:pPr>
                              <w:pStyle w:val="Heading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Mahindra Nestalgia-450 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A8949" id="Text Box 2" o:spid="_x0000_s1028" type="#_x0000_t202" style="position:absolute;left:0;text-align:left;margin-left:12.9pt;margin-top:4.25pt;width:196.5pt;height:2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" stroked="f">
                <v:textbox>
                  <w:txbxContent>
                    <w:p w14:paraId="04A140FD" w14:textId="6D38810E" w:rsidR="00F40F24" w:rsidRPr="007223A4" w:rsidRDefault="00F40F24" w:rsidP="00F40F24">
                      <w:pPr>
                        <w:pStyle w:val="Heading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Mahindra Nestalgia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z w:val="20"/>
                        </w:rPr>
                        <w:t>450</w:t>
                      </w:r>
                      <w:r>
                        <w:rPr>
                          <w:sz w:val="20"/>
                        </w:rPr>
                        <w:t xml:space="preserve"> Cr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0F24"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5A47C0F8" wp14:editId="25710486">
                <wp:simplePos x="0" y="0"/>
                <wp:positionH relativeFrom="margin">
                  <wp:posOffset>3220720</wp:posOffset>
                </wp:positionH>
                <wp:positionV relativeFrom="paragraph">
                  <wp:posOffset>7620</wp:posOffset>
                </wp:positionV>
                <wp:extent cx="2752725" cy="403860"/>
                <wp:effectExtent l="0" t="0" r="9525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99027" w14:textId="1BED3F53" w:rsidR="00F40F24" w:rsidRPr="007223A4" w:rsidRDefault="00F40F24" w:rsidP="00F40F24">
                            <w:pPr>
                              <w:pStyle w:val="Heading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Mahindra Happinest Kalyan 2 – 480 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7C0F8" id="_x0000_s1029" type="#_x0000_t202" style="position:absolute;left:0;text-align:left;margin-left:253.6pt;margin-top:.6pt;width:216.75pt;height:31.8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8AEgIAAP0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" stroked="f">
                <v:textbox>
                  <w:txbxContent>
                    <w:p w14:paraId="07E99027" w14:textId="1BED3F53" w:rsidR="00F40F24" w:rsidRPr="007223A4" w:rsidRDefault="00F40F24" w:rsidP="00F40F24">
                      <w:pPr>
                        <w:pStyle w:val="Heading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Mahindra </w:t>
                      </w:r>
                      <w:r>
                        <w:rPr>
                          <w:sz w:val="20"/>
                        </w:rPr>
                        <w:t xml:space="preserve">Happinest Kalyan 2 – </w:t>
                      </w:r>
                      <w:r>
                        <w:rPr>
                          <w:sz w:val="20"/>
                        </w:rPr>
                        <w:t>4</w:t>
                      </w:r>
                      <w:r>
                        <w:rPr>
                          <w:sz w:val="20"/>
                        </w:rPr>
                        <w:t>80 Cr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9406C6" w14:textId="53245DEA" w:rsidR="00F40F24" w:rsidRDefault="00F40F24"/>
    <w:p w14:paraId="45308901" w14:textId="77777777" w:rsidR="00F40F24" w:rsidRPr="00183F1F" w:rsidRDefault="00F40F24" w:rsidP="00F40F24">
      <w:pPr>
        <w:pStyle w:val="Heading2"/>
        <w:pBdr>
          <w:bottom w:val="single" w:sz="8" w:space="7" w:color="37B6AE" w:themeColor="accent1"/>
        </w:pBdr>
        <w:rPr>
          <w:b/>
        </w:rPr>
      </w:pPr>
      <w:r w:rsidRPr="00183F1F">
        <w:rPr>
          <w:b/>
        </w:rPr>
        <w:t>Key Responsiblities Undertaken</w:t>
      </w:r>
    </w:p>
    <w:p w14:paraId="3AA11DFD" w14:textId="715573DA" w:rsidR="00F40F24" w:rsidRDefault="00F40F24" w:rsidP="00F40F24">
      <w:pPr>
        <w:pStyle w:val="Heading3"/>
      </w:pPr>
      <w:r>
        <w:t>Costing and Budgeting Team</w:t>
      </w:r>
    </w:p>
    <w:p w14:paraId="10847521" w14:textId="77777777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Preparation of Construction Budget Estimate at bussiness case level at time of land acquisitions.</w:t>
      </w:r>
    </w:p>
    <w:p w14:paraId="448E275D" w14:textId="77777777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 w:rsidRPr="00C2586E">
        <w:rPr>
          <w:noProof/>
        </w:rPr>
        <w:t>Preparation of Construction budgets</w:t>
      </w:r>
      <w:r>
        <w:rPr>
          <w:noProof/>
        </w:rPr>
        <w:t xml:space="preserve"> during pre construction period at multiple stages like</w:t>
      </w:r>
      <w:r w:rsidRPr="00C2586E">
        <w:rPr>
          <w:noProof/>
        </w:rPr>
        <w:t xml:space="preserve"> CD,SD, DD</w:t>
      </w:r>
      <w:r>
        <w:rPr>
          <w:noProof/>
        </w:rPr>
        <w:t xml:space="preserve"> and GFC</w:t>
      </w:r>
    </w:p>
    <w:p w14:paraId="1C88F35A" w14:textId="77777777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Reviewing and facilitating ,creations of CTC budgets during time of cosntruction of projects.</w:t>
      </w:r>
    </w:p>
    <w:p w14:paraId="4CEC91FF" w14:textId="77777777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Creating and providing the BOQs for complete project along with complete support to contracts team at time of tendering</w:t>
      </w:r>
    </w:p>
    <w:p w14:paraId="70346FC7" w14:textId="2AA9B65C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Creating of auto budgeting tool which helps in creating and sampling of project concept level descisons in terms of cost.</w:t>
      </w:r>
    </w:p>
    <w:p w14:paraId="75FB97F5" w14:textId="35BBBEDA" w:rsidR="00F40F24" w:rsidRDefault="00F40F24"/>
    <w:p w14:paraId="65C61ED8" w14:textId="07A3FBEE" w:rsidR="00F40F24" w:rsidRDefault="00F40F24" w:rsidP="00F40F24">
      <w:pPr>
        <w:jc w:val="right"/>
      </w:pPr>
    </w:p>
    <w:p w14:paraId="4540AC8B" w14:textId="77777777" w:rsidR="00F40F24" w:rsidRDefault="00F40F24"/>
    <w:p w14:paraId="3F1FDF01" w14:textId="5C261087" w:rsidR="009F2A05" w:rsidRDefault="009F2A05">
      <w:r>
        <w:br w:type="page"/>
      </w:r>
    </w:p>
    <w:p w14:paraId="2A39E283" w14:textId="54B1ABFD" w:rsidR="00D40CAD" w:rsidRDefault="00195037" w:rsidP="00D40CAD">
      <w:pPr>
        <w:jc w:val="left"/>
      </w:pPr>
      <w:r>
        <w:rPr>
          <w:noProof/>
          <w:lang w:val="en-GB" w:eastAsia="en-GB"/>
        </w:rPr>
        <w:lastRenderedPageBreak/>
        <w:drawing>
          <wp:inline distT="0" distB="0" distL="0" distR="0" wp14:anchorId="2DE9E4C3" wp14:editId="4D8B6713">
            <wp:extent cx="1419225" cy="586558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671" b="55331"/>
                    <a:stretch/>
                  </pic:blipFill>
                  <pic:spPr bwMode="auto">
                    <a:xfrm>
                      <a:off x="0" y="0"/>
                      <a:ext cx="1469875" cy="60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8DDAC" w14:textId="34439480" w:rsidR="005824FB" w:rsidRDefault="009F2A05" w:rsidP="00D40CAD">
      <w:pPr>
        <w:jc w:val="left"/>
      </w:pPr>
      <w:r>
        <w:rPr>
          <w:noProof/>
          <w:lang w:val="en-GB" w:eastAsia="en-GB"/>
        </w:rPr>
        <w:drawing>
          <wp:anchor distT="0" distB="0" distL="114300" distR="114300" simplePos="0" relativeHeight="251681792" behindDoc="0" locked="0" layoutInCell="1" allowOverlap="1" wp14:anchorId="01DEA547" wp14:editId="1BA449D9">
            <wp:simplePos x="0" y="0"/>
            <wp:positionH relativeFrom="column">
              <wp:posOffset>3705225</wp:posOffset>
            </wp:positionH>
            <wp:positionV relativeFrom="paragraph">
              <wp:posOffset>52705</wp:posOffset>
            </wp:positionV>
            <wp:extent cx="2933700" cy="263842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28" b="24810"/>
                    <a:stretch/>
                  </pic:blipFill>
                  <pic:spPr bwMode="auto">
                    <a:xfrm>
                      <a:off x="0" y="0"/>
                      <a:ext cx="29337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C53">
        <w:rPr>
          <w:noProof/>
          <w:lang w:val="en-GB" w:eastAsia="en-GB"/>
        </w:rPr>
        <w:drawing>
          <wp:anchor distT="0" distB="0" distL="114300" distR="114300" simplePos="0" relativeHeight="251676672" behindDoc="1" locked="0" layoutInCell="1" allowOverlap="1" wp14:anchorId="6DD2950F" wp14:editId="006DD94B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3533775" cy="265049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4"/>
                    <a:stretch/>
                  </pic:blipFill>
                  <pic:spPr bwMode="auto">
                    <a:xfrm>
                      <a:off x="0" y="0"/>
                      <a:ext cx="353377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09B51C" w14:textId="4F1D5B47" w:rsidR="005824FB" w:rsidRDefault="005824FB" w:rsidP="00D40CAD">
      <w:pPr>
        <w:jc w:val="left"/>
      </w:pPr>
    </w:p>
    <w:p w14:paraId="09B390A3" w14:textId="0BDBBB7D" w:rsidR="00D40CAD" w:rsidRDefault="00D40CAD" w:rsidP="00D40CAD">
      <w:pPr>
        <w:jc w:val="left"/>
      </w:pPr>
    </w:p>
    <w:p w14:paraId="07B45FEA" w14:textId="6601920E" w:rsidR="00A54246" w:rsidRDefault="00A54246" w:rsidP="00D40CAD">
      <w:pPr>
        <w:jc w:val="left"/>
      </w:pPr>
    </w:p>
    <w:p w14:paraId="288D0627" w14:textId="2D9C7747" w:rsidR="00A54246" w:rsidRDefault="00836C53" w:rsidP="00836C53">
      <w:pPr>
        <w:tabs>
          <w:tab w:val="left" w:pos="2430"/>
        </w:tabs>
        <w:jc w:val="left"/>
      </w:pPr>
      <w:r>
        <w:tab/>
      </w:r>
    </w:p>
    <w:p w14:paraId="253200FD" w14:textId="07320AF1" w:rsidR="00A54246" w:rsidRDefault="00A54246" w:rsidP="00D40CAD">
      <w:pPr>
        <w:jc w:val="left"/>
      </w:pPr>
    </w:p>
    <w:p w14:paraId="1ED7E796" w14:textId="5BDC2AF3" w:rsidR="00A54246" w:rsidRDefault="00A54246" w:rsidP="00D40CAD">
      <w:pPr>
        <w:jc w:val="left"/>
      </w:pPr>
    </w:p>
    <w:p w14:paraId="286894BB" w14:textId="71DCD1B6" w:rsidR="00A54246" w:rsidRDefault="00A54246" w:rsidP="00D40CAD">
      <w:pPr>
        <w:jc w:val="left"/>
      </w:pPr>
    </w:p>
    <w:p w14:paraId="60EEA91B" w14:textId="3EDA61BA" w:rsidR="00A54246" w:rsidRDefault="00A54246" w:rsidP="00D40CAD">
      <w:pPr>
        <w:jc w:val="left"/>
      </w:pPr>
    </w:p>
    <w:p w14:paraId="5AE3EC25" w14:textId="7C9DE016" w:rsidR="00A54246" w:rsidRDefault="00A54246" w:rsidP="00D40CAD">
      <w:pPr>
        <w:jc w:val="left"/>
      </w:pPr>
    </w:p>
    <w:p w14:paraId="6164DF4B" w14:textId="663EAA92" w:rsidR="00A54246" w:rsidRDefault="00A54246" w:rsidP="00D40CAD">
      <w:pPr>
        <w:jc w:val="left"/>
      </w:pPr>
    </w:p>
    <w:p w14:paraId="5A2177DE" w14:textId="1504BBC7" w:rsidR="00A54246" w:rsidRDefault="00A54246" w:rsidP="00D40CAD">
      <w:pPr>
        <w:jc w:val="left"/>
      </w:pPr>
    </w:p>
    <w:p w14:paraId="16C35315" w14:textId="5E571455" w:rsidR="00A54246" w:rsidRDefault="00A54246" w:rsidP="00D40CAD">
      <w:pPr>
        <w:jc w:val="left"/>
      </w:pPr>
    </w:p>
    <w:p w14:paraId="4DB3FA90" w14:textId="3D116EA0" w:rsidR="00A54246" w:rsidRDefault="005824FB" w:rsidP="00D40CAD">
      <w:pPr>
        <w:jc w:val="left"/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1A9E9D3E" wp14:editId="7639EAE0">
                <wp:simplePos x="0" y="0"/>
                <wp:positionH relativeFrom="margin">
                  <wp:posOffset>3604260</wp:posOffset>
                </wp:positionH>
                <wp:positionV relativeFrom="paragraph">
                  <wp:posOffset>29845</wp:posOffset>
                </wp:positionV>
                <wp:extent cx="3230880" cy="403860"/>
                <wp:effectExtent l="0" t="0" r="762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36380" w14:textId="49AE4E72" w:rsidR="00D40CAD" w:rsidRPr="007223A4" w:rsidRDefault="00D40CAD" w:rsidP="00D40CAD">
                            <w:pPr>
                              <w:pStyle w:val="Heading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Poddar Annatah Rivieria-575 Cr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9D3E" id="_x0000_s1030" type="#_x0000_t202" style="position:absolute;margin-left:283.8pt;margin-top:2.35pt;width:254.4pt;height:31.8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" stroked="f">
                <v:textbox>
                  <w:txbxContent>
                    <w:p w14:paraId="5CE36380" w14:textId="49AE4E72" w:rsidR="00D40CAD" w:rsidRPr="007223A4" w:rsidRDefault="00D40CAD" w:rsidP="00D40CAD">
                      <w:pPr>
                        <w:pStyle w:val="Heading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Poddar Annatah Rivieria-575 Cr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246"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3C151B8B" wp14:editId="0A8C58D8">
                <wp:simplePos x="0" y="0"/>
                <wp:positionH relativeFrom="margin">
                  <wp:posOffset>220980</wp:posOffset>
                </wp:positionH>
                <wp:positionV relativeFrom="paragraph">
                  <wp:posOffset>20320</wp:posOffset>
                </wp:positionV>
                <wp:extent cx="3230880" cy="403860"/>
                <wp:effectExtent l="0" t="0" r="762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90712" w14:textId="7CCA771A" w:rsidR="00D40CAD" w:rsidRPr="007223A4" w:rsidRDefault="00D40CAD" w:rsidP="00D40CAD">
                            <w:pPr>
                              <w:pStyle w:val="Heading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Poddar Wondercity-775 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51B8B" id="_x0000_s1029" type="#_x0000_t202" style="position:absolute;margin-left:17.4pt;margin-top:1.6pt;width:254.4pt;height:31.8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" stroked="f">
                <v:textbox>
                  <w:txbxContent>
                    <w:p w14:paraId="61C90712" w14:textId="7CCA771A" w:rsidR="00D40CAD" w:rsidRPr="007223A4" w:rsidRDefault="00D40CAD" w:rsidP="00D40CAD">
                      <w:pPr>
                        <w:pStyle w:val="Heading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Poddar Wondercity-775 Cr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B2EADF" w14:textId="360370F6" w:rsidR="00A54246" w:rsidRDefault="00A54246" w:rsidP="00D40CAD">
      <w:pPr>
        <w:jc w:val="left"/>
      </w:pPr>
    </w:p>
    <w:p w14:paraId="696A4FBF" w14:textId="002F6AAF" w:rsidR="00A54246" w:rsidRDefault="00A54246" w:rsidP="00D40CAD">
      <w:pPr>
        <w:jc w:val="left"/>
      </w:pPr>
    </w:p>
    <w:p w14:paraId="48C076E9" w14:textId="62214DA3" w:rsidR="00D40CAD" w:rsidRPr="00183F1F" w:rsidRDefault="00D40CAD" w:rsidP="00A54246">
      <w:pPr>
        <w:pStyle w:val="Heading2"/>
        <w:pBdr>
          <w:bottom w:val="single" w:sz="8" w:space="7" w:color="37B6AE" w:themeColor="accent1"/>
        </w:pBdr>
        <w:rPr>
          <w:b/>
        </w:rPr>
      </w:pPr>
      <w:r w:rsidRPr="00183F1F">
        <w:rPr>
          <w:b/>
        </w:rPr>
        <w:t>Key Responsiblities Undertaken</w:t>
      </w:r>
    </w:p>
    <w:p w14:paraId="4887AE74" w14:textId="4E97AED4" w:rsidR="00A54246" w:rsidRDefault="00A54246" w:rsidP="00A54246">
      <w:pPr>
        <w:pStyle w:val="Heading3"/>
      </w:pPr>
      <w:r>
        <w:t>Project Controls Team</w:t>
      </w:r>
    </w:p>
    <w:p w14:paraId="2C1AC87E" w14:textId="77777777" w:rsidR="00A54246" w:rsidRDefault="00A54246" w:rsidP="00A54246">
      <w:pPr>
        <w:pStyle w:val="Heading3"/>
      </w:pPr>
    </w:p>
    <w:p w14:paraId="2A9DE19D" w14:textId="77777777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Preparation of budgets for all the upcoming projects with concept level details</w:t>
      </w:r>
    </w:p>
    <w:p w14:paraId="05E50574" w14:textId="77777777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Monitoring controlling budgets in ERP via modes of material and BOQ attachments.</w:t>
      </w:r>
    </w:p>
    <w:p w14:paraId="3E0ED635" w14:textId="77777777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Migrating , Implentating and monitoring to Farvision ERP  and playing role of core Team member</w:t>
      </w:r>
    </w:p>
    <w:p w14:paraId="5A3C8964" w14:textId="77777777" w:rsidR="00C2586E" w:rsidRDefault="00C2586E" w:rsidP="00C2586E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Preparing ,implementing and automating BOQ and Material attachment processes and systems in the organizations.</w:t>
      </w:r>
    </w:p>
    <w:p w14:paraId="0F3DF488" w14:textId="51FB23EB" w:rsidR="00C2586E" w:rsidRDefault="00C2586E" w:rsidP="00C2586E">
      <w:pPr>
        <w:pStyle w:val="ListParagraph"/>
        <w:ind w:left="360"/>
        <w:jc w:val="both"/>
        <w:rPr>
          <w:noProof/>
        </w:rPr>
      </w:pPr>
      <w:r>
        <w:rPr>
          <w:noProof/>
        </w:rPr>
        <w:t xml:space="preserve"> </w:t>
      </w:r>
    </w:p>
    <w:p w14:paraId="66BCE954" w14:textId="6F6DD9D5" w:rsidR="00E2155C" w:rsidRDefault="00E2155C" w:rsidP="001D6F5A">
      <w:pPr>
        <w:jc w:val="left"/>
        <w:rPr>
          <w:noProof/>
        </w:rPr>
      </w:pPr>
    </w:p>
    <w:p w14:paraId="3788E51B" w14:textId="77777777" w:rsidR="00E2155C" w:rsidRDefault="00E2155C" w:rsidP="001D6F5A">
      <w:pPr>
        <w:jc w:val="left"/>
        <w:rPr>
          <w:noProof/>
        </w:rPr>
      </w:pPr>
    </w:p>
    <w:p w14:paraId="7B59EFF4" w14:textId="517E9FB7" w:rsidR="00E2155C" w:rsidRDefault="00E2155C" w:rsidP="001D6F5A">
      <w:pPr>
        <w:jc w:val="left"/>
        <w:rPr>
          <w:noProof/>
        </w:rPr>
      </w:pPr>
      <w:r>
        <w:rPr>
          <w:noProof/>
        </w:rPr>
        <w:br w:type="page"/>
      </w:r>
    </w:p>
    <w:p w14:paraId="5EFC85C7" w14:textId="77777777" w:rsidR="0046374C" w:rsidRDefault="0046374C" w:rsidP="001D6F5A">
      <w:pPr>
        <w:jc w:val="left"/>
        <w:rPr>
          <w:noProof/>
        </w:rPr>
      </w:pPr>
    </w:p>
    <w:p w14:paraId="44576BB6" w14:textId="2B2402B2" w:rsidR="0046374C" w:rsidRDefault="00AB3310" w:rsidP="001D6F5A">
      <w:pPr>
        <w:jc w:val="left"/>
        <w:rPr>
          <w:noProof/>
        </w:rPr>
      </w:pPr>
      <w:r>
        <w:rPr>
          <w:noProof/>
          <w:lang w:val="en-GB" w:eastAsia="en-GB"/>
        </w:rPr>
        <w:drawing>
          <wp:inline distT="0" distB="0" distL="0" distR="0" wp14:anchorId="046952E6" wp14:editId="2DBC668B">
            <wp:extent cx="2339162" cy="3892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29" b="45132"/>
                    <a:stretch/>
                  </pic:blipFill>
                  <pic:spPr bwMode="auto">
                    <a:xfrm>
                      <a:off x="0" y="0"/>
                      <a:ext cx="2439026" cy="40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BF98F" w14:textId="0857F381" w:rsidR="0046374C" w:rsidRDefault="0046374C" w:rsidP="008B1D80">
      <w:pPr>
        <w:ind w:left="-720" w:right="-774"/>
        <w:jc w:val="left"/>
        <w:rPr>
          <w:noProof/>
        </w:rPr>
      </w:pPr>
      <w:r>
        <w:rPr>
          <w:noProof/>
        </w:rPr>
        <w:t xml:space="preserve">         </w:t>
      </w:r>
    </w:p>
    <w:p w14:paraId="3737D41C" w14:textId="1E22D9D0" w:rsidR="001D6F5A" w:rsidRDefault="007223A4" w:rsidP="001D6F5A">
      <w:pPr>
        <w:jc w:val="left"/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26048E8" wp14:editId="754C3171">
                <wp:simplePos x="0" y="0"/>
                <wp:positionH relativeFrom="margin">
                  <wp:posOffset>3193312</wp:posOffset>
                </wp:positionH>
                <wp:positionV relativeFrom="paragraph">
                  <wp:posOffset>3156954</wp:posOffset>
                </wp:positionV>
                <wp:extent cx="3230880" cy="403860"/>
                <wp:effectExtent l="0" t="0" r="762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4BAA4" w14:textId="312D130C" w:rsidR="007223A4" w:rsidRPr="007223A4" w:rsidRDefault="007223A4" w:rsidP="007223A4">
                            <w:pPr>
                              <w:pStyle w:val="Heading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The World Towers-4000 Cr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048E8" id="_x0000_s1030" type="#_x0000_t202" style="position:absolute;margin-left:251.45pt;margin-top:248.6pt;width:254.4pt;height:31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" stroked="f">
                <v:textbox>
                  <w:txbxContent>
                    <w:p w14:paraId="4FD4BAA4" w14:textId="312D130C" w:rsidR="007223A4" w:rsidRPr="007223A4" w:rsidRDefault="007223A4" w:rsidP="007223A4">
                      <w:pPr>
                        <w:pStyle w:val="Heading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The World Towers-4000 Cr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1D80">
        <w:rPr>
          <w:noProof/>
          <w:lang w:val="en-GB" w:eastAsia="en-GB"/>
        </w:rPr>
        <w:drawing>
          <wp:anchor distT="0" distB="0" distL="114300" distR="114300" simplePos="0" relativeHeight="251682816" behindDoc="1" locked="0" layoutInCell="1" allowOverlap="1" wp14:anchorId="7201F884" wp14:editId="308BE185">
            <wp:simplePos x="0" y="0"/>
            <wp:positionH relativeFrom="column">
              <wp:posOffset>1905</wp:posOffset>
            </wp:positionH>
            <wp:positionV relativeFrom="paragraph">
              <wp:posOffset>8255</wp:posOffset>
            </wp:positionV>
            <wp:extent cx="3152775" cy="3067050"/>
            <wp:effectExtent l="0" t="0" r="9525" b="0"/>
            <wp:wrapTight wrapText="bothSides">
              <wp:wrapPolygon edited="0">
                <wp:start x="0" y="0"/>
                <wp:lineTo x="0" y="21466"/>
                <wp:lineTo x="21535" y="21466"/>
                <wp:lineTo x="2153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B1D80">
        <w:rPr>
          <w:noProof/>
          <w:lang w:val="en-GB" w:eastAsia="en-GB"/>
        </w:rPr>
        <w:drawing>
          <wp:inline distT="0" distB="0" distL="0" distR="0" wp14:anchorId="744D9101" wp14:editId="7F2A77C5">
            <wp:extent cx="3008440" cy="307086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2" cy="311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B902" w14:textId="3A0ACC04" w:rsidR="008B1D80" w:rsidRDefault="00AB3310" w:rsidP="008B1D80">
      <w:pPr>
        <w:jc w:val="left"/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4030EB" wp14:editId="050ED693">
                <wp:simplePos x="0" y="0"/>
                <wp:positionH relativeFrom="margin">
                  <wp:align>left</wp:align>
                </wp:positionH>
                <wp:positionV relativeFrom="paragraph">
                  <wp:posOffset>32119</wp:posOffset>
                </wp:positionV>
                <wp:extent cx="3230880" cy="40386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96C4B" w14:textId="294086E8" w:rsidR="00AB3310" w:rsidRPr="007223A4" w:rsidRDefault="00AB3310" w:rsidP="007223A4">
                            <w:pPr>
                              <w:pStyle w:val="Heading2"/>
                              <w:rPr>
                                <w:sz w:val="20"/>
                              </w:rPr>
                            </w:pPr>
                            <w:r w:rsidRPr="007223A4">
                              <w:rPr>
                                <w:sz w:val="20"/>
                              </w:rPr>
                              <w:t>Washington House</w:t>
                            </w:r>
                            <w:r w:rsidR="007223A4" w:rsidRPr="007223A4">
                              <w:rPr>
                                <w:sz w:val="20"/>
                              </w:rPr>
                              <w:t xml:space="preserve"> Project</w:t>
                            </w:r>
                            <w:r w:rsidR="007223A4">
                              <w:rPr>
                                <w:sz w:val="20"/>
                              </w:rPr>
                              <w:t>-300 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030EB" id="_x0000_s1031" type="#_x0000_t202" style="position:absolute;margin-left:0;margin-top:2.55pt;width:254.4pt;height:31.8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" stroked="f">
                <v:textbox>
                  <w:txbxContent>
                    <w:p w14:paraId="66D96C4B" w14:textId="294086E8" w:rsidR="00AB3310" w:rsidRPr="007223A4" w:rsidRDefault="00AB3310" w:rsidP="007223A4">
                      <w:pPr>
                        <w:pStyle w:val="Heading2"/>
                        <w:rPr>
                          <w:sz w:val="20"/>
                        </w:rPr>
                      </w:pPr>
                      <w:r w:rsidRPr="007223A4">
                        <w:rPr>
                          <w:sz w:val="20"/>
                        </w:rPr>
                        <w:t>Washington House</w:t>
                      </w:r>
                      <w:r w:rsidR="007223A4" w:rsidRPr="007223A4">
                        <w:rPr>
                          <w:sz w:val="20"/>
                        </w:rPr>
                        <w:t xml:space="preserve"> Project</w:t>
                      </w:r>
                      <w:r w:rsidR="007223A4">
                        <w:rPr>
                          <w:sz w:val="20"/>
                        </w:rPr>
                        <w:t>-300 Cr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2A72F1" w14:textId="1E70BB0C" w:rsidR="008B1D80" w:rsidRPr="00183F1F" w:rsidRDefault="008B1D80" w:rsidP="008B1D80">
      <w:pPr>
        <w:pStyle w:val="Heading2"/>
        <w:rPr>
          <w:b/>
        </w:rPr>
      </w:pPr>
      <w:r w:rsidRPr="00183F1F">
        <w:rPr>
          <w:b/>
        </w:rPr>
        <w:t>Key Responsiblities</w:t>
      </w:r>
      <w:r w:rsidR="00F21285" w:rsidRPr="00183F1F">
        <w:rPr>
          <w:b/>
        </w:rPr>
        <w:t xml:space="preserve"> Undertaken</w:t>
      </w:r>
    </w:p>
    <w:p w14:paraId="26766AE9" w14:textId="500F197D" w:rsidR="00EF5761" w:rsidRPr="00183F1F" w:rsidRDefault="00BD206B" w:rsidP="00BD206B">
      <w:pPr>
        <w:pStyle w:val="Heading3"/>
        <w:rPr>
          <w:b/>
        </w:rPr>
      </w:pPr>
      <w:r w:rsidRPr="00183F1F">
        <w:rPr>
          <w:b/>
        </w:rPr>
        <w:t>Commercial Team</w:t>
      </w:r>
    </w:p>
    <w:p w14:paraId="342CC9D3" w14:textId="67E3BA7E" w:rsidR="008B1D80" w:rsidRPr="0055252E" w:rsidRDefault="008B1D80" w:rsidP="0055252E">
      <w:pPr>
        <w:pStyle w:val="ListParagraph"/>
        <w:numPr>
          <w:ilvl w:val="0"/>
          <w:numId w:val="15"/>
        </w:numPr>
        <w:jc w:val="left"/>
      </w:pPr>
      <w:r w:rsidRPr="0055252E">
        <w:t>Preparation &amp; tracking of Cost to Completion for South Mumbai Projects.</w:t>
      </w:r>
    </w:p>
    <w:p w14:paraId="35477793" w14:textId="77777777" w:rsidR="008B1D80" w:rsidRPr="0055252E" w:rsidRDefault="008B1D80" w:rsidP="0055252E">
      <w:pPr>
        <w:pStyle w:val="ListParagraph"/>
        <w:numPr>
          <w:ilvl w:val="0"/>
          <w:numId w:val="15"/>
        </w:numPr>
        <w:jc w:val="left"/>
      </w:pPr>
      <w:r w:rsidRPr="0055252E">
        <w:t>Updating and tracking trade-wise budget on quantity basis and ensuring timely resolution of budget errors within lead time</w:t>
      </w:r>
    </w:p>
    <w:p w14:paraId="11C306AA" w14:textId="77777777" w:rsidR="008B1D80" w:rsidRPr="0055252E" w:rsidRDefault="008B1D80" w:rsidP="0055252E">
      <w:pPr>
        <w:pStyle w:val="ListParagraph"/>
        <w:numPr>
          <w:ilvl w:val="0"/>
          <w:numId w:val="15"/>
        </w:numPr>
        <w:jc w:val="left"/>
      </w:pPr>
      <w:r w:rsidRPr="0055252E">
        <w:t>Preparing of Monthly Cost Report including yearly/Quarterly/Monthly forecast.</w:t>
      </w:r>
    </w:p>
    <w:p w14:paraId="01E36D72" w14:textId="77777777" w:rsidR="008B1D80" w:rsidRPr="0055252E" w:rsidRDefault="008B1D80" w:rsidP="0055252E">
      <w:pPr>
        <w:pStyle w:val="ListParagraph"/>
        <w:numPr>
          <w:ilvl w:val="0"/>
          <w:numId w:val="15"/>
        </w:numPr>
        <w:jc w:val="left"/>
        <w:rPr>
          <w:rFonts w:ascii="Times New Roman" w:hAnsi="Times New Roman" w:cs="Times New Roman"/>
        </w:rPr>
      </w:pPr>
      <w:r w:rsidRPr="0055252E">
        <w:t>Providing all type of cost related MIS to higher management as and when required</w:t>
      </w:r>
      <w:r w:rsidRPr="0055252E">
        <w:rPr>
          <w:rFonts w:ascii="Times New Roman" w:hAnsi="Times New Roman" w:cs="Times New Roman"/>
        </w:rPr>
        <w:t xml:space="preserve">. </w:t>
      </w:r>
    </w:p>
    <w:p w14:paraId="0CEA5F0C" w14:textId="775F8EAC" w:rsidR="008B1D80" w:rsidRPr="0055252E" w:rsidRDefault="00AB3310" w:rsidP="0055252E">
      <w:pPr>
        <w:pStyle w:val="ListParagraph"/>
        <w:numPr>
          <w:ilvl w:val="0"/>
          <w:numId w:val="15"/>
        </w:numPr>
        <w:jc w:val="left"/>
      </w:pPr>
      <w:r>
        <w:rPr>
          <w:noProof/>
          <w:lang w:val="en-GB" w:eastAsia="en-GB"/>
        </w:rPr>
        <w:lastRenderedPageBreak/>
        <w:drawing>
          <wp:anchor distT="0" distB="0" distL="114300" distR="114300" simplePos="0" relativeHeight="251663360" behindDoc="1" locked="0" layoutInCell="1" allowOverlap="1" wp14:anchorId="37623747" wp14:editId="67E36C8F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998345" cy="3792855"/>
            <wp:effectExtent l="0" t="0" r="190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D80" w:rsidRPr="0055252E">
        <w:t>Processing claims variations along with co-ordination with Design and Procurement.</w:t>
      </w:r>
      <w:r w:rsidRPr="00AB3310">
        <w:t xml:space="preserve"> </w:t>
      </w:r>
    </w:p>
    <w:p w14:paraId="164CFE6B" w14:textId="6936845E" w:rsidR="008B1D80" w:rsidRPr="0055252E" w:rsidRDefault="008B1D80" w:rsidP="0055252E">
      <w:pPr>
        <w:pStyle w:val="ListParagraph"/>
        <w:numPr>
          <w:ilvl w:val="0"/>
          <w:numId w:val="15"/>
        </w:numPr>
        <w:jc w:val="left"/>
      </w:pPr>
      <w:r w:rsidRPr="0055252E">
        <w:t>Preparing Rate master for reference used over entire projects across the firm</w:t>
      </w:r>
    </w:p>
    <w:p w14:paraId="22C91C0A" w14:textId="2F3EED32" w:rsidR="008B1D80" w:rsidRPr="0055252E" w:rsidRDefault="008B1D80" w:rsidP="0055252E">
      <w:pPr>
        <w:pStyle w:val="ListParagraph"/>
        <w:numPr>
          <w:ilvl w:val="0"/>
          <w:numId w:val="15"/>
        </w:numPr>
        <w:jc w:val="left"/>
      </w:pPr>
      <w:r w:rsidRPr="0055252E">
        <w:t>Certification of RA bill and posting of SES</w:t>
      </w:r>
    </w:p>
    <w:p w14:paraId="172569AD" w14:textId="6013074A" w:rsidR="00AB3310" w:rsidRPr="001D6F5A" w:rsidRDefault="00AB3310" w:rsidP="0055252E">
      <w:pPr>
        <w:pStyle w:val="ListParagraph"/>
        <w:numPr>
          <w:ilvl w:val="0"/>
          <w:numId w:val="15"/>
        </w:numPr>
        <w:jc w:val="left"/>
      </w:pPr>
      <w:r w:rsidRPr="0055252E">
        <w:t>Sourcing of vendors &amp; empaneling them under relevant categories</w:t>
      </w:r>
      <w:r w:rsidRPr="00AB3310">
        <w:rPr>
          <w:rFonts w:ascii="Times New Roman" w:hAnsi="Times New Roman" w:cs="Times New Roman"/>
        </w:rPr>
        <w:t>.</w:t>
      </w:r>
      <w:r w:rsidRPr="008B1D80">
        <w:rPr>
          <w:noProof/>
        </w:rPr>
        <w:t xml:space="preserve"> </w:t>
      </w:r>
    </w:p>
    <w:p w14:paraId="24EF16E8" w14:textId="1D5C482C" w:rsidR="00AB3310" w:rsidRPr="00183F1F" w:rsidRDefault="00AB3310" w:rsidP="00AB3310">
      <w:pPr>
        <w:pStyle w:val="ListParagraph"/>
        <w:tabs>
          <w:tab w:val="left" w:pos="2091"/>
        </w:tabs>
        <w:spacing w:after="200" w:line="276" w:lineRule="auto"/>
        <w:ind w:left="360"/>
        <w:jc w:val="left"/>
        <w:rPr>
          <w:rFonts w:ascii="Times New Roman" w:hAnsi="Times New Roman" w:cs="Times New Roman"/>
          <w:b/>
        </w:rPr>
      </w:pPr>
    </w:p>
    <w:p w14:paraId="78497362" w14:textId="2601EF40" w:rsidR="00BD206B" w:rsidRDefault="00BD206B" w:rsidP="00BD206B">
      <w:pPr>
        <w:pStyle w:val="Heading3"/>
      </w:pPr>
      <w:r w:rsidRPr="00183F1F">
        <w:rPr>
          <w:b/>
        </w:rPr>
        <w:t>Project Controls and Audit Team</w:t>
      </w:r>
    </w:p>
    <w:p w14:paraId="334422BF" w14:textId="57F5D194" w:rsidR="00BD206B" w:rsidRDefault="00BD206B" w:rsidP="00AB3310">
      <w:pPr>
        <w:pStyle w:val="ListParagraph"/>
        <w:tabs>
          <w:tab w:val="left" w:pos="2091"/>
        </w:tabs>
        <w:spacing w:after="200" w:line="276" w:lineRule="auto"/>
        <w:ind w:left="360"/>
        <w:jc w:val="left"/>
        <w:rPr>
          <w:rFonts w:ascii="Times New Roman" w:hAnsi="Times New Roman" w:cs="Times New Roman"/>
        </w:rPr>
      </w:pPr>
    </w:p>
    <w:p w14:paraId="23021DD2" w14:textId="77777777" w:rsidR="00BD206B" w:rsidRPr="0055252E" w:rsidRDefault="00BD206B" w:rsidP="0055252E">
      <w:pPr>
        <w:pStyle w:val="ListParagraph"/>
        <w:numPr>
          <w:ilvl w:val="0"/>
          <w:numId w:val="15"/>
        </w:numPr>
        <w:jc w:val="left"/>
      </w:pPr>
      <w:r w:rsidRPr="0055252E">
        <w:t>Preparing Costed BOQ by applying standard specifications, units and rates based on rate master for standard items</w:t>
      </w:r>
    </w:p>
    <w:p w14:paraId="233EC746" w14:textId="77777777" w:rsidR="00BD206B" w:rsidRPr="0055252E" w:rsidRDefault="00BD206B" w:rsidP="0055252E">
      <w:pPr>
        <w:pStyle w:val="ListParagraph"/>
        <w:numPr>
          <w:ilvl w:val="0"/>
          <w:numId w:val="15"/>
        </w:numPr>
        <w:jc w:val="left"/>
      </w:pPr>
      <w:r w:rsidRPr="0055252E">
        <w:t>Preparing Rate master of package civil for reference used over entire projects across the firm</w:t>
      </w:r>
    </w:p>
    <w:p w14:paraId="3A6F94EF" w14:textId="77777777" w:rsidR="00BD206B" w:rsidRPr="0055252E" w:rsidRDefault="00BD206B" w:rsidP="0055252E">
      <w:pPr>
        <w:pStyle w:val="ListParagraph"/>
        <w:numPr>
          <w:ilvl w:val="0"/>
          <w:numId w:val="15"/>
        </w:numPr>
        <w:jc w:val="left"/>
      </w:pPr>
      <w:r w:rsidRPr="0055252E">
        <w:t>Forecasting material quantity based on measurement sheets with approved wastage and doing attachments in SAP with correct attributes.</w:t>
      </w:r>
    </w:p>
    <w:p w14:paraId="65B159C2" w14:textId="77777777" w:rsidR="00BD206B" w:rsidRPr="0055252E" w:rsidRDefault="00BD206B" w:rsidP="0055252E">
      <w:pPr>
        <w:pStyle w:val="ListParagraph"/>
        <w:numPr>
          <w:ilvl w:val="0"/>
          <w:numId w:val="15"/>
        </w:numPr>
        <w:jc w:val="left"/>
      </w:pPr>
      <w:r w:rsidRPr="0055252E">
        <w:t>Creating bench-marking of rates on various items (materials and services) across company's projects</w:t>
      </w:r>
    </w:p>
    <w:p w14:paraId="5FCD4583" w14:textId="12730889" w:rsidR="00BD206B" w:rsidRPr="0055252E" w:rsidRDefault="00BD206B" w:rsidP="0055252E">
      <w:pPr>
        <w:pStyle w:val="ListParagraph"/>
        <w:numPr>
          <w:ilvl w:val="0"/>
          <w:numId w:val="15"/>
        </w:numPr>
        <w:jc w:val="left"/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664F3B6" wp14:editId="2F1A5F76">
                <wp:simplePos x="0" y="0"/>
                <wp:positionH relativeFrom="margin">
                  <wp:posOffset>3735040</wp:posOffset>
                </wp:positionH>
                <wp:positionV relativeFrom="paragraph">
                  <wp:posOffset>306336</wp:posOffset>
                </wp:positionV>
                <wp:extent cx="3230880" cy="403860"/>
                <wp:effectExtent l="0" t="0" r="762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232BD" w14:textId="3A66F7EC" w:rsidR="00BD206B" w:rsidRPr="007223A4" w:rsidRDefault="00BD206B" w:rsidP="00BD206B">
                            <w:pPr>
                              <w:pStyle w:val="Heading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LODHA Venezia-400 Cr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F3B6" id="_x0000_s1032" type="#_x0000_t202" style="position:absolute;left:0;text-align:left;margin-left:294.1pt;margin-top:24.1pt;width:254.4pt;height:31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" stroked="f">
                <v:textbox>
                  <w:txbxContent>
                    <w:p w14:paraId="026232BD" w14:textId="3A66F7EC" w:rsidR="00BD206B" w:rsidRPr="007223A4" w:rsidRDefault="00BD206B" w:rsidP="00BD206B">
                      <w:pPr>
                        <w:pStyle w:val="Heading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LODHA Venezia-400 Cr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5252E">
        <w:t>Preparing Budget summary based on bench-marked data and approximate quantities or costed BOQ where applicable</w:t>
      </w:r>
    </w:p>
    <w:p w14:paraId="60F08ADB" w14:textId="5806A84A" w:rsidR="00BD206B" w:rsidRPr="0055252E" w:rsidRDefault="00BD206B" w:rsidP="0055252E">
      <w:pPr>
        <w:pStyle w:val="ListParagraph"/>
        <w:numPr>
          <w:ilvl w:val="0"/>
          <w:numId w:val="15"/>
        </w:numPr>
        <w:jc w:val="left"/>
      </w:pPr>
      <w:r w:rsidRPr="0055252E">
        <w:t>Regular Cost to Complete exercise of various projects by reviewing issued Work orders and updating budget</w:t>
      </w:r>
    </w:p>
    <w:p w14:paraId="070BCC5A" w14:textId="45661CD9" w:rsidR="00BD206B" w:rsidRPr="0055252E" w:rsidRDefault="00BD206B" w:rsidP="0055252E">
      <w:pPr>
        <w:pStyle w:val="ListParagraph"/>
        <w:numPr>
          <w:ilvl w:val="0"/>
          <w:numId w:val="15"/>
        </w:numPr>
        <w:jc w:val="left"/>
      </w:pPr>
      <w:r w:rsidRPr="0055252E">
        <w:t>Doing Value engineering over the BOQ that are awarded or to be awarded.</w:t>
      </w:r>
    </w:p>
    <w:p w14:paraId="6AAB5589" w14:textId="0CA59CB4" w:rsidR="00BD206B" w:rsidRPr="0055252E" w:rsidRDefault="00BD206B" w:rsidP="0055252E">
      <w:pPr>
        <w:pStyle w:val="ListParagraph"/>
        <w:numPr>
          <w:ilvl w:val="0"/>
          <w:numId w:val="15"/>
        </w:numPr>
        <w:jc w:val="left"/>
      </w:pPr>
      <w:r w:rsidRPr="0055252E">
        <w:t>Trend analysis of work order and material rates based on contracts awarded in past 2 years to ascertain the fluctuations in rates for various items and to establish the percentage inflation</w:t>
      </w:r>
    </w:p>
    <w:p w14:paraId="0C75EC97" w14:textId="6439CF4E" w:rsidR="00F21285" w:rsidRPr="0055252E" w:rsidRDefault="00BD206B" w:rsidP="0055252E">
      <w:pPr>
        <w:pStyle w:val="ListParagraph"/>
        <w:numPr>
          <w:ilvl w:val="0"/>
          <w:numId w:val="15"/>
        </w:numPr>
        <w:jc w:val="left"/>
      </w:pPr>
      <w:r w:rsidRPr="0055252E">
        <w:t>Accurate quantity surveying and estimation</w:t>
      </w:r>
    </w:p>
    <w:p w14:paraId="18D2CAAA" w14:textId="77777777" w:rsidR="00F21285" w:rsidRDefault="00F212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DEA3AB" w14:textId="61A876C9" w:rsidR="00BD206B" w:rsidRDefault="00F21285" w:rsidP="00F21285">
      <w:pPr>
        <w:pStyle w:val="Heading3"/>
        <w:jc w:val="left"/>
      </w:pPr>
      <w:r>
        <w:rPr>
          <w:noProof/>
          <w:lang w:val="en-GB" w:eastAsia="en-GB"/>
        </w:rPr>
        <w:lastRenderedPageBreak/>
        <w:drawing>
          <wp:inline distT="0" distB="0" distL="0" distR="0" wp14:anchorId="4BB549DB" wp14:editId="7C43DBB3">
            <wp:extent cx="1373687" cy="798188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144" cy="82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35C">
        <w:rPr>
          <w:noProof/>
          <w:lang w:val="en-GB" w:eastAsia="en-GB"/>
        </w:rPr>
        <w:drawing>
          <wp:inline distT="0" distB="0" distL="0" distR="0" wp14:anchorId="3602A18C" wp14:editId="2BB0F0D0">
            <wp:extent cx="6368902" cy="37376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633" cy="376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B901" w14:textId="6AC7DED5" w:rsidR="00E4435C" w:rsidRDefault="00E4435C" w:rsidP="00F21285">
      <w:pPr>
        <w:pStyle w:val="Heading3"/>
        <w:jc w:val="left"/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41BFED17" wp14:editId="44873521">
                <wp:simplePos x="0" y="0"/>
                <wp:positionH relativeFrom="margin">
                  <wp:posOffset>1607422</wp:posOffset>
                </wp:positionH>
                <wp:positionV relativeFrom="paragraph">
                  <wp:posOffset>10899</wp:posOffset>
                </wp:positionV>
                <wp:extent cx="3230880" cy="403860"/>
                <wp:effectExtent l="0" t="0" r="762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74878" w14:textId="69D8D8F3" w:rsidR="00E4435C" w:rsidRPr="007223A4" w:rsidRDefault="00E4435C" w:rsidP="00E4435C">
                            <w:pPr>
                              <w:pStyle w:val="Heading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mbpt oFFSHORE CONTAINER TERMINAL-4000 Cr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FED17" id="_x0000_s1033" type="#_x0000_t202" style="position:absolute;margin-left:126.55pt;margin-top:.85pt;width:254.4pt;height:31.8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" stroked="f">
                <v:textbox>
                  <w:txbxContent>
                    <w:p w14:paraId="55174878" w14:textId="69D8D8F3" w:rsidR="00E4435C" w:rsidRPr="007223A4" w:rsidRDefault="00E4435C" w:rsidP="00E4435C">
                      <w:pPr>
                        <w:pStyle w:val="Heading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mbpt oFFSHORE CONTAINER TERMINAL-4000 Cr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53170C" w14:textId="20D2E32C" w:rsidR="00E4435C" w:rsidRDefault="00E4435C" w:rsidP="00F21285">
      <w:pPr>
        <w:pStyle w:val="Heading3"/>
        <w:jc w:val="left"/>
      </w:pPr>
    </w:p>
    <w:p w14:paraId="6283CBC6" w14:textId="77777777" w:rsidR="00E4435C" w:rsidRPr="005152F2" w:rsidRDefault="00E4435C" w:rsidP="00E4435C">
      <w:pPr>
        <w:pStyle w:val="Heading2"/>
      </w:pPr>
      <w:r>
        <w:t>Key Responsiblities Undertaken</w:t>
      </w:r>
    </w:p>
    <w:p w14:paraId="57DAA9E4" w14:textId="77777777" w:rsidR="00E4435C" w:rsidRPr="0055252E" w:rsidRDefault="00E4435C" w:rsidP="0055252E">
      <w:pPr>
        <w:pStyle w:val="ListParagraph"/>
        <w:numPr>
          <w:ilvl w:val="0"/>
          <w:numId w:val="15"/>
        </w:numPr>
        <w:jc w:val="left"/>
      </w:pPr>
      <w:r w:rsidRPr="0055252E">
        <w:t>Planning of activities at site.</w:t>
      </w:r>
    </w:p>
    <w:p w14:paraId="7AB4671E" w14:textId="77777777" w:rsidR="00E4435C" w:rsidRPr="0055252E" w:rsidRDefault="00E4435C" w:rsidP="0055252E">
      <w:pPr>
        <w:pStyle w:val="ListParagraph"/>
        <w:numPr>
          <w:ilvl w:val="0"/>
          <w:numId w:val="15"/>
        </w:numPr>
        <w:jc w:val="left"/>
      </w:pPr>
      <w:r w:rsidRPr="0055252E">
        <w:t>Quantity estimation of buildings.</w:t>
      </w:r>
    </w:p>
    <w:p w14:paraId="75E4DB30" w14:textId="77777777" w:rsidR="00E4435C" w:rsidRPr="0055252E" w:rsidRDefault="00E4435C" w:rsidP="0055252E">
      <w:pPr>
        <w:pStyle w:val="ListParagraph"/>
        <w:numPr>
          <w:ilvl w:val="0"/>
          <w:numId w:val="15"/>
        </w:numPr>
        <w:jc w:val="left"/>
      </w:pPr>
      <w:r w:rsidRPr="0055252E">
        <w:t xml:space="preserve">Subcontractor billing using </w:t>
      </w:r>
      <w:proofErr w:type="spellStart"/>
      <w:r w:rsidRPr="0055252E">
        <w:t>citrix</w:t>
      </w:r>
      <w:proofErr w:type="spellEnd"/>
      <w:r w:rsidRPr="0055252E">
        <w:t xml:space="preserve"> and reviewing of client billing activities.</w:t>
      </w:r>
    </w:p>
    <w:p w14:paraId="67B9B2DA" w14:textId="77777777" w:rsidR="00E4435C" w:rsidRPr="0055252E" w:rsidRDefault="00E4435C" w:rsidP="0055252E">
      <w:pPr>
        <w:pStyle w:val="ListParagraph"/>
        <w:numPr>
          <w:ilvl w:val="0"/>
          <w:numId w:val="15"/>
        </w:numPr>
        <w:jc w:val="left"/>
      </w:pPr>
      <w:r w:rsidRPr="0055252E">
        <w:t>Preparing MPR and DPR</w:t>
      </w:r>
    </w:p>
    <w:p w14:paraId="5A0F3D1F" w14:textId="77777777" w:rsidR="00E4435C" w:rsidRPr="0055252E" w:rsidRDefault="00E4435C" w:rsidP="0055252E">
      <w:pPr>
        <w:pStyle w:val="ListParagraph"/>
        <w:numPr>
          <w:ilvl w:val="0"/>
          <w:numId w:val="15"/>
        </w:numPr>
        <w:jc w:val="left"/>
      </w:pPr>
      <w:r w:rsidRPr="0055252E">
        <w:t>Estimating Material, Manpower and Machine Requirement at site.</w:t>
      </w:r>
    </w:p>
    <w:p w14:paraId="15A8A5A2" w14:textId="7F7B1DEC" w:rsidR="00E4435C" w:rsidRPr="0055252E" w:rsidRDefault="00E4435C" w:rsidP="0055252E">
      <w:pPr>
        <w:pStyle w:val="ListParagraph"/>
        <w:numPr>
          <w:ilvl w:val="0"/>
          <w:numId w:val="15"/>
        </w:numPr>
        <w:jc w:val="left"/>
      </w:pPr>
      <w:r w:rsidRPr="0055252E">
        <w:t>Preparing method statements.</w:t>
      </w:r>
    </w:p>
    <w:p w14:paraId="3137F314" w14:textId="3E173E52" w:rsidR="00C51ED8" w:rsidRPr="0055252E" w:rsidRDefault="00E4435C" w:rsidP="0055252E">
      <w:pPr>
        <w:pStyle w:val="ListParagraph"/>
        <w:numPr>
          <w:ilvl w:val="0"/>
          <w:numId w:val="15"/>
        </w:numPr>
        <w:jc w:val="left"/>
      </w:pPr>
      <w:r w:rsidRPr="0055252E">
        <w:t>Supervision of civil activities on site</w:t>
      </w:r>
    </w:p>
    <w:sectPr w:rsidR="00C51ED8" w:rsidRPr="0055252E" w:rsidSect="00E4435C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2074" w:right="1170" w:bottom="1710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549D2" w14:textId="77777777" w:rsidR="00682085" w:rsidRDefault="00682085" w:rsidP="003856C9">
      <w:pPr>
        <w:spacing w:after="0" w:line="240" w:lineRule="auto"/>
      </w:pPr>
      <w:r>
        <w:separator/>
      </w:r>
    </w:p>
  </w:endnote>
  <w:endnote w:type="continuationSeparator" w:id="0">
    <w:p w14:paraId="50F51264" w14:textId="77777777" w:rsidR="00682085" w:rsidRDefault="0068208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BDAF6" w14:textId="5F1D7B3E" w:rsidR="003856C9" w:rsidRDefault="007803B7" w:rsidP="007803B7">
    <w:pPr>
      <w:pStyle w:val="Footer"/>
    </w:pPr>
    <w:r w:rsidRPr="00DC79BB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5F66E46E" wp14:editId="0956271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title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736C16B" id="Group 4" o:spid="_x0000_s1026" alt="Title: 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-210015900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4255A6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318F" w14:textId="77777777" w:rsidR="001765FE" w:rsidRDefault="00DC79BB">
    <w:pPr>
      <w:pStyle w:val="Footer"/>
    </w:pPr>
    <w:r w:rsidRPr="00DC79BB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6EBFED4D" wp14:editId="53FFA0C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title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9AB6612" id="Group 4" o:spid="_x0000_s1026" alt="Title: 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479AE" w14:textId="77777777" w:rsidR="00682085" w:rsidRDefault="00682085" w:rsidP="003856C9">
      <w:pPr>
        <w:spacing w:after="0" w:line="240" w:lineRule="auto"/>
      </w:pPr>
      <w:r>
        <w:separator/>
      </w:r>
    </w:p>
  </w:footnote>
  <w:footnote w:type="continuationSeparator" w:id="0">
    <w:p w14:paraId="263276C4" w14:textId="77777777" w:rsidR="00682085" w:rsidRDefault="0068208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0390A" w14:textId="77777777" w:rsidR="003856C9" w:rsidRDefault="007803B7">
    <w:pPr>
      <w:pStyle w:val="Header"/>
    </w:pPr>
    <w:r w:rsidRPr="00DC79BB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0B950C15" wp14:editId="6FFD31A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title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19BA9CE" id="Group 17" o:spid="_x0000_s1026" alt="Title: 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10CB" w14:textId="77777777" w:rsidR="00DC79BB" w:rsidRDefault="00DC79BB">
    <w:pPr>
      <w:pStyle w:val="Header"/>
    </w:pPr>
    <w:r w:rsidRPr="00DC79BB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4926F3CD" wp14:editId="7663D3C4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title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1310298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E595BBD" id="Group 17" o:spid="_x0000_s1026" alt="Title: 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36635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6803E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24ED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A6A15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74EE5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2CC39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B8CD8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E2A2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18A4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2A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hybridMultilevel"/>
    <w:tmpl w:val="E51E75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B914CF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0000019"/>
    <w:multiLevelType w:val="hybridMultilevel"/>
    <w:tmpl w:val="6B0294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8A6BF4"/>
    <w:multiLevelType w:val="hybridMultilevel"/>
    <w:tmpl w:val="5D90D5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9F6627"/>
    <w:multiLevelType w:val="hybridMultilevel"/>
    <w:tmpl w:val="7B60B5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744923">
    <w:abstractNumId w:val="9"/>
  </w:num>
  <w:num w:numId="2" w16cid:durableId="617685339">
    <w:abstractNumId w:val="7"/>
  </w:num>
  <w:num w:numId="3" w16cid:durableId="1152139998">
    <w:abstractNumId w:val="6"/>
  </w:num>
  <w:num w:numId="4" w16cid:durableId="1807039580">
    <w:abstractNumId w:val="5"/>
  </w:num>
  <w:num w:numId="5" w16cid:durableId="781458729">
    <w:abstractNumId w:val="4"/>
  </w:num>
  <w:num w:numId="6" w16cid:durableId="1862551680">
    <w:abstractNumId w:val="8"/>
  </w:num>
  <w:num w:numId="7" w16cid:durableId="284313996">
    <w:abstractNumId w:val="3"/>
  </w:num>
  <w:num w:numId="8" w16cid:durableId="572744711">
    <w:abstractNumId w:val="2"/>
  </w:num>
  <w:num w:numId="9" w16cid:durableId="262030889">
    <w:abstractNumId w:val="1"/>
  </w:num>
  <w:num w:numId="10" w16cid:durableId="754403332">
    <w:abstractNumId w:val="0"/>
  </w:num>
  <w:num w:numId="11" w16cid:durableId="1707481070">
    <w:abstractNumId w:val="10"/>
  </w:num>
  <w:num w:numId="12" w16cid:durableId="30224855">
    <w:abstractNumId w:val="10"/>
  </w:num>
  <w:num w:numId="13" w16cid:durableId="1033000084">
    <w:abstractNumId w:val="12"/>
  </w:num>
  <w:num w:numId="14" w16cid:durableId="2079591825">
    <w:abstractNumId w:val="11"/>
  </w:num>
  <w:num w:numId="15" w16cid:durableId="84962269">
    <w:abstractNumId w:val="14"/>
  </w:num>
  <w:num w:numId="16" w16cid:durableId="1973903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41"/>
    <w:rsid w:val="00023F0C"/>
    <w:rsid w:val="00052BE1"/>
    <w:rsid w:val="0007412A"/>
    <w:rsid w:val="0010199E"/>
    <w:rsid w:val="0010257B"/>
    <w:rsid w:val="001166C2"/>
    <w:rsid w:val="0014643D"/>
    <w:rsid w:val="001503AC"/>
    <w:rsid w:val="001765FE"/>
    <w:rsid w:val="00183F1F"/>
    <w:rsid w:val="00195037"/>
    <w:rsid w:val="0019561F"/>
    <w:rsid w:val="001B32D2"/>
    <w:rsid w:val="001D6F5A"/>
    <w:rsid w:val="0021147B"/>
    <w:rsid w:val="00225290"/>
    <w:rsid w:val="00276E2C"/>
    <w:rsid w:val="002800DE"/>
    <w:rsid w:val="002833B0"/>
    <w:rsid w:val="00283B81"/>
    <w:rsid w:val="00293B83"/>
    <w:rsid w:val="002A3621"/>
    <w:rsid w:val="002A4C3B"/>
    <w:rsid w:val="002B3890"/>
    <w:rsid w:val="002B7747"/>
    <w:rsid w:val="002C77B9"/>
    <w:rsid w:val="002D5FFD"/>
    <w:rsid w:val="002F485A"/>
    <w:rsid w:val="00300CB5"/>
    <w:rsid w:val="003053D9"/>
    <w:rsid w:val="00327490"/>
    <w:rsid w:val="003856C9"/>
    <w:rsid w:val="00396369"/>
    <w:rsid w:val="003C5003"/>
    <w:rsid w:val="003D0BF9"/>
    <w:rsid w:val="003D576D"/>
    <w:rsid w:val="003F4D31"/>
    <w:rsid w:val="003F5FDB"/>
    <w:rsid w:val="0040377E"/>
    <w:rsid w:val="004255A6"/>
    <w:rsid w:val="0043426C"/>
    <w:rsid w:val="00441EB9"/>
    <w:rsid w:val="00463463"/>
    <w:rsid w:val="0046374C"/>
    <w:rsid w:val="00473EF8"/>
    <w:rsid w:val="004760E5"/>
    <w:rsid w:val="00487B7F"/>
    <w:rsid w:val="004951DE"/>
    <w:rsid w:val="004D22BB"/>
    <w:rsid w:val="005152F2"/>
    <w:rsid w:val="005246B9"/>
    <w:rsid w:val="00530C50"/>
    <w:rsid w:val="00534E4E"/>
    <w:rsid w:val="00536653"/>
    <w:rsid w:val="0054714D"/>
    <w:rsid w:val="00551D35"/>
    <w:rsid w:val="0055252E"/>
    <w:rsid w:val="005562D4"/>
    <w:rsid w:val="00557019"/>
    <w:rsid w:val="00564D75"/>
    <w:rsid w:val="005674AC"/>
    <w:rsid w:val="00580925"/>
    <w:rsid w:val="005824FB"/>
    <w:rsid w:val="005A1E51"/>
    <w:rsid w:val="005A7E57"/>
    <w:rsid w:val="005B11C6"/>
    <w:rsid w:val="00616FF4"/>
    <w:rsid w:val="006178B9"/>
    <w:rsid w:val="00682085"/>
    <w:rsid w:val="006A3CE7"/>
    <w:rsid w:val="006C3557"/>
    <w:rsid w:val="006D1F07"/>
    <w:rsid w:val="00720DA5"/>
    <w:rsid w:val="007223A4"/>
    <w:rsid w:val="00743379"/>
    <w:rsid w:val="00747550"/>
    <w:rsid w:val="007803B7"/>
    <w:rsid w:val="007A7C08"/>
    <w:rsid w:val="007B2F5C"/>
    <w:rsid w:val="007C3821"/>
    <w:rsid w:val="007C5F05"/>
    <w:rsid w:val="007F06C2"/>
    <w:rsid w:val="00821F3D"/>
    <w:rsid w:val="00825ED8"/>
    <w:rsid w:val="008279D7"/>
    <w:rsid w:val="00832043"/>
    <w:rsid w:val="00832F81"/>
    <w:rsid w:val="00836C53"/>
    <w:rsid w:val="00841714"/>
    <w:rsid w:val="008501C7"/>
    <w:rsid w:val="008B1D80"/>
    <w:rsid w:val="008C7CA2"/>
    <w:rsid w:val="008E7F8A"/>
    <w:rsid w:val="008F6337"/>
    <w:rsid w:val="00914DAF"/>
    <w:rsid w:val="0093286E"/>
    <w:rsid w:val="009B62BF"/>
    <w:rsid w:val="009D1627"/>
    <w:rsid w:val="009F2A05"/>
    <w:rsid w:val="00A0303F"/>
    <w:rsid w:val="00A42F91"/>
    <w:rsid w:val="00A54246"/>
    <w:rsid w:val="00A82223"/>
    <w:rsid w:val="00A903FD"/>
    <w:rsid w:val="00AB3310"/>
    <w:rsid w:val="00AF1258"/>
    <w:rsid w:val="00B01E52"/>
    <w:rsid w:val="00B20C90"/>
    <w:rsid w:val="00B550FC"/>
    <w:rsid w:val="00B55EA1"/>
    <w:rsid w:val="00B85871"/>
    <w:rsid w:val="00B93310"/>
    <w:rsid w:val="00BB3B21"/>
    <w:rsid w:val="00BC1F18"/>
    <w:rsid w:val="00BD206B"/>
    <w:rsid w:val="00BD2E58"/>
    <w:rsid w:val="00BF5541"/>
    <w:rsid w:val="00BF6BAB"/>
    <w:rsid w:val="00C007A5"/>
    <w:rsid w:val="00C2586E"/>
    <w:rsid w:val="00C420C8"/>
    <w:rsid w:val="00C4403A"/>
    <w:rsid w:val="00C51028"/>
    <w:rsid w:val="00C51ED8"/>
    <w:rsid w:val="00C70907"/>
    <w:rsid w:val="00CC778C"/>
    <w:rsid w:val="00CE6306"/>
    <w:rsid w:val="00D11C4D"/>
    <w:rsid w:val="00D40CAD"/>
    <w:rsid w:val="00D5067A"/>
    <w:rsid w:val="00D87978"/>
    <w:rsid w:val="00DC0F74"/>
    <w:rsid w:val="00DC79BB"/>
    <w:rsid w:val="00DF0A0F"/>
    <w:rsid w:val="00E047DD"/>
    <w:rsid w:val="00E10A22"/>
    <w:rsid w:val="00E2155C"/>
    <w:rsid w:val="00E26C80"/>
    <w:rsid w:val="00E34D58"/>
    <w:rsid w:val="00E414A1"/>
    <w:rsid w:val="00E4435C"/>
    <w:rsid w:val="00E941EF"/>
    <w:rsid w:val="00EB1C1B"/>
    <w:rsid w:val="00EF5761"/>
    <w:rsid w:val="00F077AE"/>
    <w:rsid w:val="00F11142"/>
    <w:rsid w:val="00F14687"/>
    <w:rsid w:val="00F21285"/>
    <w:rsid w:val="00F40F24"/>
    <w:rsid w:val="00F43B21"/>
    <w:rsid w:val="00F56435"/>
    <w:rsid w:val="00F91A9C"/>
    <w:rsid w:val="00F927F0"/>
    <w:rsid w:val="00FA07AA"/>
    <w:rsid w:val="00FB0A17"/>
    <w:rsid w:val="00FB4E9E"/>
    <w:rsid w:val="00FB6A8F"/>
    <w:rsid w:val="00FD4E89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7CB3C"/>
  <w15:chartTrackingRefBased/>
  <w15:docId w15:val="{D02C5D2A-CD56-497E-BCA3-F898335ED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7AE"/>
  </w:style>
  <w:style w:type="paragraph" w:styleId="Heading1">
    <w:name w:val="heading 1"/>
    <w:basedOn w:val="Normal"/>
    <w:link w:val="Heading1Ch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5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2"/>
    <w:qFormat/>
    <w:rsid w:val="005A7E57"/>
    <w:pPr>
      <w:spacing w:after="0" w:line="240" w:lineRule="auto"/>
    </w:pPr>
  </w:style>
  <w:style w:type="paragraph" w:customStyle="1" w:styleId="GraphicLine">
    <w:name w:val="Graphic Line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71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1714"/>
  </w:style>
  <w:style w:type="paragraph" w:styleId="BlockText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417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1714"/>
  </w:style>
  <w:style w:type="paragraph" w:styleId="BodyText2">
    <w:name w:val="Body Text 2"/>
    <w:basedOn w:val="Normal"/>
    <w:link w:val="BodyText2Char"/>
    <w:uiPriority w:val="99"/>
    <w:semiHidden/>
    <w:unhideWhenUsed/>
    <w:rsid w:val="008417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1714"/>
  </w:style>
  <w:style w:type="paragraph" w:styleId="BodyText3">
    <w:name w:val="Body Text 3"/>
    <w:basedOn w:val="Normal"/>
    <w:link w:val="BodyText3Ch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171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171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171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171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171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171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41714"/>
  </w:style>
  <w:style w:type="table" w:styleId="ColorfulGrid">
    <w:name w:val="Colorful Grid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171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71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7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71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1714"/>
  </w:style>
  <w:style w:type="character" w:customStyle="1" w:styleId="DateChar">
    <w:name w:val="Date Char"/>
    <w:basedOn w:val="DefaultParagraphFont"/>
    <w:link w:val="Date"/>
    <w:uiPriority w:val="99"/>
    <w:semiHidden/>
    <w:rsid w:val="00841714"/>
  </w:style>
  <w:style w:type="paragraph" w:styleId="DocumentMap">
    <w:name w:val="Document Map"/>
    <w:basedOn w:val="Normal"/>
    <w:link w:val="DocumentMap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171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17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1714"/>
  </w:style>
  <w:style w:type="character" w:styleId="Emphasis">
    <w:name w:val="Emphasis"/>
    <w:basedOn w:val="DefaultParagraphFont"/>
    <w:uiPriority w:val="20"/>
    <w:semiHidden/>
    <w:unhideWhenUsed/>
    <w:qFormat/>
    <w:rsid w:val="0084171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71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1714"/>
    <w:rPr>
      <w:szCs w:val="20"/>
    </w:rPr>
  </w:style>
  <w:style w:type="table" w:styleId="GridTable1Light">
    <w:name w:val="Grid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1714"/>
  </w:style>
  <w:style w:type="paragraph" w:styleId="HTMLAddress">
    <w:name w:val="HTML Address"/>
    <w:basedOn w:val="Normal"/>
    <w:link w:val="HTMLAddressCh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DefaultParagraphFont"/>
    <w:uiPriority w:val="99"/>
    <w:unhideWhenUsed/>
    <w:rsid w:val="0084171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41714"/>
    <w:rPr>
      <w:i/>
      <w:iCs/>
      <w:color w:val="37B6AE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1714"/>
  </w:style>
  <w:style w:type="paragraph" w:styleId="List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84171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37B6AE" w:themeColor="accent1"/>
        <w:bottom w:val="single" w:sz="4" w:space="0" w:color="37B6A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171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17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1714"/>
  </w:style>
  <w:style w:type="character" w:styleId="PageNumber">
    <w:name w:val="page number"/>
    <w:basedOn w:val="DefaultParagraphFont"/>
    <w:uiPriority w:val="99"/>
    <w:semiHidden/>
    <w:unhideWhenUsed/>
    <w:rsid w:val="00841714"/>
  </w:style>
  <w:style w:type="table" w:styleId="PlainTable1">
    <w:name w:val="Plain Table 1"/>
    <w:basedOn w:val="TableNormal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171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41714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4171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41714"/>
  </w:style>
  <w:style w:type="paragraph" w:styleId="Signature">
    <w:name w:val="Signature"/>
    <w:basedOn w:val="Normal"/>
    <w:link w:val="Signature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41714"/>
  </w:style>
  <w:style w:type="character" w:styleId="Strong">
    <w:name w:val="Strong"/>
    <w:basedOn w:val="DefaultParagraphFont"/>
    <w:uiPriority w:val="22"/>
    <w:semiHidden/>
    <w:unhideWhenUsed/>
    <w:qFormat/>
    <w:rsid w:val="00841714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aphic">
    <w:name w:val="Graphic"/>
    <w:basedOn w:val="Normal"/>
    <w:next w:val="Heading3"/>
    <w:link w:val="GraphicChar"/>
    <w:uiPriority w:val="10"/>
    <w:qFormat/>
    <w:rsid w:val="00C420C8"/>
    <w:pPr>
      <w:spacing w:before="320" w:after="80"/>
    </w:pPr>
  </w:style>
  <w:style w:type="character" w:customStyle="1" w:styleId="GraphicChar">
    <w:name w:val="Graphic Char"/>
    <w:basedOn w:val="DefaultParagraphFont"/>
    <w:link w:val="Graphic"/>
    <w:uiPriority w:val="10"/>
    <w:rsid w:val="00C420C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2223"/>
    <w:rPr>
      <w:color w:val="605E5C"/>
      <w:shd w:val="clear" w:color="auto" w:fill="E1DFDD"/>
    </w:rPr>
  </w:style>
  <w:style w:type="table" w:customStyle="1" w:styleId="TableGrid10">
    <w:name w:val="Table Grid1"/>
    <w:basedOn w:val="TableNormal"/>
    <w:next w:val="TableGrid"/>
    <w:uiPriority w:val="59"/>
    <w:rsid w:val="005B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eader" Target="header1.xml"/><Relationship Id="rId28" Type="http://schemas.openxmlformats.org/officeDocument/2006/relationships/glossaryDocument" Target="glossary/document.xml"/><Relationship Id="rId10" Type="http://schemas.microsoft.com/office/2007/relationships/hdphoto" Target="media/hdphoto1.wdp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kdjain\AppData\Roaming\Microsoft\Templates\Creative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D0B6E40CC41C298245550214EB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4E607-5F08-4F82-B42C-82ABFD5FA2C7}"/>
      </w:docPartPr>
      <w:docPartBody>
        <w:p w:rsidR="002815A2" w:rsidRDefault="00362198">
          <w:pPr>
            <w:pStyle w:val="253D0B6E40CC41C298245550214EBFDD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050"/>
    <w:rsid w:val="001D35DB"/>
    <w:rsid w:val="002815A2"/>
    <w:rsid w:val="00297050"/>
    <w:rsid w:val="00362198"/>
    <w:rsid w:val="003B56D5"/>
    <w:rsid w:val="003C5003"/>
    <w:rsid w:val="003D1CB8"/>
    <w:rsid w:val="00470B94"/>
    <w:rsid w:val="0083365F"/>
    <w:rsid w:val="00A42DA5"/>
    <w:rsid w:val="00B46D6B"/>
    <w:rsid w:val="00F7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3D0B6E40CC41C298245550214EBFDD">
    <w:name w:val="253D0B6E40CC41C298245550214EBF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B0AE-2C0E-4F8D-9A85-E218DBB1C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Creative resume, designed by MOO.dotx</Template>
  <TotalTime>66</TotalTime>
  <Pages>7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jain</dc:creator>
  <cp:keywords/>
  <dc:description/>
  <cp:lastModifiedBy>JAIN RONAK - MLDL</cp:lastModifiedBy>
  <cp:revision>13</cp:revision>
  <cp:lastPrinted>2020-07-19T07:00:00Z</cp:lastPrinted>
  <dcterms:created xsi:type="dcterms:W3CDTF">2020-11-13T08:22:00Z</dcterms:created>
  <dcterms:modified xsi:type="dcterms:W3CDTF">2025-06-03T16:47:00Z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